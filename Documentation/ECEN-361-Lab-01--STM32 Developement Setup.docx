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F4FEB8" w14:textId="671C86D0" w:rsidR="00754403" w:rsidRPr="00403EF6" w:rsidRDefault="003E0263" w:rsidP="00A33958">
      <w:pPr>
        <w:pStyle w:val="Title"/>
        <w:jc w:val="right"/>
      </w:pPr>
      <w:r>
        <w:t>ECEN-</w:t>
      </w:r>
      <w:proofErr w:type="gramStart"/>
      <w:r>
        <w:t xml:space="preserve">361  </w:t>
      </w:r>
      <w:r w:rsidR="00754403" w:rsidRPr="00403EF6">
        <w:t>Lab</w:t>
      </w:r>
      <w:proofErr w:type="gramEnd"/>
      <w:r w:rsidR="00754403" w:rsidRPr="00403EF6">
        <w:t>-0</w:t>
      </w:r>
      <w:r>
        <w:t>1</w:t>
      </w:r>
      <w:r w:rsidR="00754403" w:rsidRPr="00403EF6">
        <w:t>:</w:t>
      </w:r>
      <w:r>
        <w:t xml:space="preserve">STM32Cube IDE </w:t>
      </w:r>
      <w:r w:rsidR="00144057">
        <w:t>Introduction</w:t>
      </w:r>
    </w:p>
    <w:p w14:paraId="3BD9FA05" w14:textId="77777777" w:rsidR="001574D8" w:rsidRDefault="001574D8" w:rsidP="002B6F81">
      <w:pPr>
        <w:pStyle w:val="Heading1"/>
      </w:pPr>
    </w:p>
    <w:p w14:paraId="54B07129" w14:textId="7B2B0235" w:rsidR="001574D8" w:rsidRPr="002703A2" w:rsidRDefault="001574D8" w:rsidP="002B6F81">
      <w:pPr>
        <w:pStyle w:val="Heading1"/>
        <w:rPr>
          <w:color w:val="FF0000"/>
        </w:rPr>
      </w:pPr>
      <w:r>
        <w:t>NAME</w:t>
      </w:r>
      <w:r w:rsidRPr="002703A2">
        <w:rPr>
          <w:color w:val="FF0000"/>
        </w:rPr>
        <w:t>:</w:t>
      </w:r>
      <w:r w:rsidR="002703A2">
        <w:rPr>
          <w:color w:val="FF0000"/>
        </w:rPr>
        <w:tab/>
      </w:r>
      <w:r w:rsidRPr="002703A2">
        <w:rPr>
          <w:color w:val="FF0000"/>
        </w:rPr>
        <w:t xml:space="preserve"> ___________________________________</w:t>
      </w:r>
    </w:p>
    <w:p w14:paraId="65615F41" w14:textId="77777777" w:rsidR="001574D8" w:rsidRDefault="001574D8" w:rsidP="002B6F81">
      <w:pPr>
        <w:pStyle w:val="Heading1"/>
      </w:pPr>
    </w:p>
    <w:p w14:paraId="11DCA739" w14:textId="34596AC2" w:rsidR="00754403" w:rsidRDefault="00754403" w:rsidP="002B6F81">
      <w:pPr>
        <w:pStyle w:val="Heading1"/>
      </w:pPr>
      <w:r w:rsidRPr="002B6F81">
        <w:t>Introduction</w:t>
      </w:r>
      <w:r w:rsidR="001E03E1">
        <w:t xml:space="preserve"> and Objective of the Lab</w:t>
      </w:r>
    </w:p>
    <w:p w14:paraId="04E6F5E1" w14:textId="0B3E3788" w:rsidR="006745E1" w:rsidRDefault="00F94285" w:rsidP="006745E1">
      <w:r>
        <w:t xml:space="preserve">With the change away from the TI-MSP432 board (obsoleted) </w:t>
      </w:r>
      <w:r w:rsidR="00870FE7">
        <w:t xml:space="preserve">there are likely some in this class who are unfamiliar with the development environment </w:t>
      </w:r>
      <w:r w:rsidR="009F1006">
        <w:t xml:space="preserve">comes with the new board to be used: </w:t>
      </w:r>
      <w:proofErr w:type="spellStart"/>
      <w:r w:rsidR="009379EF">
        <w:t>STMicro’s</w:t>
      </w:r>
      <w:proofErr w:type="spellEnd"/>
      <w:r w:rsidR="009379EF">
        <w:t xml:space="preserve"> </w:t>
      </w:r>
      <w:r w:rsidR="009F1006">
        <w:t xml:space="preserve">STM32-Nucleo-F476RG.  </w:t>
      </w:r>
      <w:r w:rsidR="00B94A5D">
        <w:t>Both</w:t>
      </w:r>
      <w:r w:rsidR="009F1006">
        <w:t xml:space="preserve"> boards are centered on an ARM-Cortex process</w:t>
      </w:r>
      <w:r w:rsidR="006876B7">
        <w:t>or</w:t>
      </w:r>
      <w:r w:rsidR="009F1006">
        <w:t xml:space="preserve"> and </w:t>
      </w:r>
      <w:r w:rsidR="00EF14DB">
        <w:t xml:space="preserve">most of the fundamental principles learned in the pre-requisite ECEN-260 are unchanged. </w:t>
      </w:r>
    </w:p>
    <w:p w14:paraId="3D51BD5A" w14:textId="77777777" w:rsidR="00EF14DB" w:rsidRDefault="00EF14DB" w:rsidP="006745E1"/>
    <w:p w14:paraId="56A27D96" w14:textId="370E0634" w:rsidR="006876B7" w:rsidRDefault="006876B7" w:rsidP="006745E1">
      <w:r>
        <w:t xml:space="preserve">Similarly, the </w:t>
      </w:r>
      <w:r w:rsidR="009379EF">
        <w:t xml:space="preserve">integrated development environment (IDE) will necessarily change from T.I.’s Code Composer Studio, to </w:t>
      </w:r>
      <w:proofErr w:type="spellStart"/>
      <w:r w:rsidR="009379EF">
        <w:t>STMicro’s</w:t>
      </w:r>
      <w:proofErr w:type="spellEnd"/>
      <w:r w:rsidR="009379EF">
        <w:t xml:space="preserve"> </w:t>
      </w:r>
      <w:r w:rsidR="00692830">
        <w:t xml:space="preserve">customized one: STM32CubeIDE.  </w:t>
      </w:r>
      <w:proofErr w:type="gramStart"/>
      <w:r w:rsidR="00DB065C">
        <w:t>Both of these</w:t>
      </w:r>
      <w:proofErr w:type="gramEnd"/>
      <w:r w:rsidR="00DB065C">
        <w:t xml:space="preserve"> IDEs, however, are based on the open-source Eclipse framework and </w:t>
      </w:r>
      <w:r w:rsidR="003F4899">
        <w:t>the transition should be very simple.</w:t>
      </w:r>
    </w:p>
    <w:p w14:paraId="101525BF" w14:textId="77777777" w:rsidR="003F4899" w:rsidRDefault="003F4899" w:rsidP="006745E1"/>
    <w:p w14:paraId="263DBF46" w14:textId="10C0FCA5" w:rsidR="006876B7" w:rsidRDefault="006876B7" w:rsidP="006745E1">
      <w:r>
        <w:t>The objectives of this first</w:t>
      </w:r>
      <w:r w:rsidR="0044509C">
        <w:t xml:space="preserve"> lab are as follows:</w:t>
      </w:r>
    </w:p>
    <w:p w14:paraId="2BFF4956" w14:textId="0A0447F9" w:rsidR="0044509C" w:rsidRDefault="00850E49" w:rsidP="004755E4">
      <w:pPr>
        <w:pStyle w:val="ListParagraph"/>
        <w:numPr>
          <w:ilvl w:val="0"/>
          <w:numId w:val="18"/>
        </w:numPr>
        <w:tabs>
          <w:tab w:val="left" w:pos="1800"/>
        </w:tabs>
      </w:pPr>
      <w:r>
        <w:t>Part 1:</w:t>
      </w:r>
      <w:r>
        <w:tab/>
        <w:t xml:space="preserve">Install, run, and do a first example project with </w:t>
      </w:r>
      <w:proofErr w:type="spellStart"/>
      <w:proofErr w:type="gramStart"/>
      <w:r>
        <w:t>STMCubeIDE</w:t>
      </w:r>
      <w:proofErr w:type="spellEnd"/>
      <w:proofErr w:type="gramEnd"/>
    </w:p>
    <w:p w14:paraId="67DF3522" w14:textId="72180710" w:rsidR="00850E49" w:rsidRDefault="00850E49" w:rsidP="004755E4">
      <w:pPr>
        <w:pStyle w:val="ListParagraph"/>
        <w:numPr>
          <w:ilvl w:val="0"/>
          <w:numId w:val="18"/>
        </w:numPr>
        <w:tabs>
          <w:tab w:val="left" w:pos="1800"/>
        </w:tabs>
      </w:pPr>
      <w:r>
        <w:t>Part 2:</w:t>
      </w:r>
      <w:r>
        <w:tab/>
      </w:r>
      <w:r w:rsidR="00467165">
        <w:t xml:space="preserve">Become familiar with </w:t>
      </w:r>
      <w:r w:rsidR="00E611D2">
        <w:t>some of the</w:t>
      </w:r>
      <w:r w:rsidR="00467165">
        <w:t xml:space="preserve"> </w:t>
      </w:r>
      <w:r w:rsidR="00E611D2">
        <w:t xml:space="preserve">Hardware Abstraction </w:t>
      </w:r>
      <w:r w:rsidR="008B2911">
        <w:t xml:space="preserve">Level (HAL) routines </w:t>
      </w:r>
      <w:proofErr w:type="gramStart"/>
      <w:r w:rsidR="008B2911">
        <w:t>provided</w:t>
      </w:r>
      <w:proofErr w:type="gramEnd"/>
    </w:p>
    <w:p w14:paraId="4433B3CE" w14:textId="665C1C95" w:rsidR="008B2911" w:rsidRDefault="008B2911" w:rsidP="006745E1"/>
    <w:p w14:paraId="76FDBEB7" w14:textId="0AC5A11B" w:rsidR="000E4DCF" w:rsidRDefault="000E4DCF" w:rsidP="006745E1">
      <w:r>
        <w:t>For each of the parts, follow the instructions, then fill in answers to the questions</w:t>
      </w:r>
      <w:r w:rsidR="00427FAB">
        <w:t xml:space="preserve">.  Expected answers are indicated in the boxes with </w:t>
      </w:r>
      <w:r w:rsidR="00427FAB" w:rsidRPr="00427FAB">
        <w:rPr>
          <w:color w:val="FF0000"/>
        </w:rPr>
        <w:t>red text/spaces to fill in answers</w:t>
      </w:r>
      <w:r w:rsidR="00427FAB">
        <w:t>.</w:t>
      </w:r>
    </w:p>
    <w:p w14:paraId="0DFF2A88" w14:textId="21581185" w:rsidR="005B207D" w:rsidRDefault="005B207D" w:rsidP="006745E1"/>
    <w:p w14:paraId="316FBE78" w14:textId="55A5FD37" w:rsidR="005B207D" w:rsidRPr="006745E1" w:rsidRDefault="005B207D" w:rsidP="006745E1">
      <w:r>
        <w:t>The submission for this lab is simply this document</w:t>
      </w:r>
      <w:r w:rsidR="00B73D0D">
        <w:t>, with your responses filled in.  NO CODE needs to be submitted.</w:t>
      </w:r>
    </w:p>
    <w:p w14:paraId="5907F47F" w14:textId="27FE74ED" w:rsidR="002B6F81" w:rsidRDefault="008E7F1F" w:rsidP="009362C0">
      <w:pPr>
        <w:pStyle w:val="Heading1"/>
      </w:pPr>
      <w:r>
        <w:t>Instructions</w:t>
      </w:r>
    </w:p>
    <w:p w14:paraId="781A6490" w14:textId="3374E637" w:rsidR="008E7F1F" w:rsidRDefault="008E7F1F" w:rsidP="004D5F44">
      <w:pPr>
        <w:pStyle w:val="Heading2"/>
      </w:pPr>
      <w:r w:rsidRPr="00232DA7">
        <w:t xml:space="preserve">Part 1:  </w:t>
      </w:r>
      <w:r w:rsidR="00232DA7">
        <w:t>First Program w</w:t>
      </w:r>
      <w:r w:rsidR="00036D65">
        <w:t>ith STM32CubeIDE</w:t>
      </w:r>
    </w:p>
    <w:p w14:paraId="5EF37C32" w14:textId="1BD343B0" w:rsidR="00036D65" w:rsidRDefault="00454566" w:rsidP="00CC0ECD">
      <w:pPr>
        <w:jc w:val="left"/>
      </w:pPr>
      <w:r>
        <w:t xml:space="preserve">STM32 </w:t>
      </w:r>
      <w:proofErr w:type="spellStart"/>
      <w:r>
        <w:t>CubeIDE</w:t>
      </w:r>
      <w:proofErr w:type="spellEnd"/>
      <w:r>
        <w:t xml:space="preserve"> needs to be installed on your personal computer.  </w:t>
      </w:r>
      <w:r w:rsidR="004B7834">
        <w:t xml:space="preserve">Rather than go thru the instructions </w:t>
      </w:r>
      <w:r w:rsidR="00CC0ECD">
        <w:t>in this document</w:t>
      </w:r>
      <w:r w:rsidR="004B7834">
        <w:t xml:space="preserve">, </w:t>
      </w:r>
      <w:r w:rsidR="00642EB8">
        <w:t xml:space="preserve">the first part of this lab is for you to replicate the steps shown in a YouTube video:  </w:t>
      </w:r>
      <w:r w:rsidR="00CC0ECD">
        <w:br/>
      </w:r>
      <w:r w:rsidR="007924C9">
        <w:br/>
      </w:r>
      <w:r w:rsidR="00CC0ECD" w:rsidRPr="00CC0ECD">
        <w:rPr>
          <w:noProof/>
        </w:rPr>
        <w:drawing>
          <wp:inline distT="0" distB="0" distL="0" distR="0" wp14:anchorId="45CEA231" wp14:editId="4D47FFB5">
            <wp:extent cx="3889807" cy="1323975"/>
            <wp:effectExtent l="0" t="0" r="0" b="0"/>
            <wp:docPr id="1772729168" name="Picture 1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729168" name="Picture 1">
                      <a:hlinkClick r:id="rId7"/>
                    </pic:cNvPr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3154" cy="132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4740A" w14:textId="77777777" w:rsidR="00642EB8" w:rsidRPr="00036D65" w:rsidRDefault="00642EB8" w:rsidP="00036D65"/>
    <w:p w14:paraId="04CBCB45" w14:textId="387B4BD5" w:rsidR="004B2618" w:rsidRDefault="00654778" w:rsidP="00036D65">
      <w:r>
        <w:t xml:space="preserve">Note that it may be easier for you to </w:t>
      </w:r>
      <w:r w:rsidR="00C5267D">
        <w:t xml:space="preserve">replicate the steps in this video by following the written instructions </w:t>
      </w:r>
      <w:hyperlink r:id="rId9" w:history="1">
        <w:r w:rsidR="00C5267D" w:rsidRPr="00C5267D">
          <w:rPr>
            <w:rStyle w:val="Hyperlink"/>
          </w:rPr>
          <w:t>HERE</w:t>
        </w:r>
      </w:hyperlink>
      <w:r w:rsidR="00C5267D">
        <w:t>.</w:t>
      </w:r>
    </w:p>
    <w:p w14:paraId="7059D154" w14:textId="77777777" w:rsidR="00C5267D" w:rsidRDefault="00C5267D" w:rsidP="00036D65"/>
    <w:p w14:paraId="328492DF" w14:textId="4A278A82" w:rsidR="00C5267D" w:rsidRDefault="008668BC" w:rsidP="00036D65">
      <w:r>
        <w:t xml:space="preserve">When you complete the installation, and do the first “blinky” program, you should </w:t>
      </w:r>
      <w:r w:rsidR="00252BCE">
        <w:t>have a board that blinks the LED on/off.</w:t>
      </w:r>
      <w:r w:rsidR="000F05C3">
        <w:t xml:space="preserve">   Experiment with the various toolbar buttons</w:t>
      </w:r>
      <w:r w:rsidR="007D2926">
        <w:t>:</w:t>
      </w:r>
    </w:p>
    <w:p w14:paraId="233CAEA2" w14:textId="77777777" w:rsidR="007D2926" w:rsidRDefault="007D2926" w:rsidP="00036D65"/>
    <w:p w14:paraId="40A196F3" w14:textId="77777777" w:rsidR="007D2926" w:rsidRDefault="007D2926" w:rsidP="00036D65"/>
    <w:p w14:paraId="7018A96A" w14:textId="77777777" w:rsidR="00E40AAD" w:rsidRDefault="00E40AAD" w:rsidP="00036D65"/>
    <w:p w14:paraId="0DC11DF4" w14:textId="58D7CAD0" w:rsidR="00E40AAD" w:rsidRDefault="000F05C3" w:rsidP="00036D65">
      <w:r>
        <w:br w:type="column"/>
      </w:r>
      <w:r w:rsidR="00E40AAD">
        <w:lastRenderedPageBreak/>
        <w:t xml:space="preserve">When completed </w:t>
      </w:r>
      <w:r w:rsidR="001574D8">
        <w:t>answer the following questions:</w:t>
      </w:r>
    </w:p>
    <w:p w14:paraId="6CDAEB49" w14:textId="77777777" w:rsidR="001D47C9" w:rsidRDefault="001D47C9" w:rsidP="00036D65"/>
    <w:p w14:paraId="5DADBF59" w14:textId="1DC70D42" w:rsidR="001D47C9" w:rsidRDefault="001D47C9" w:rsidP="001D47C9">
      <w:pPr>
        <w:pStyle w:val="Heading2"/>
      </w:pPr>
      <w:r>
        <w:t>Part 1 Questions</w:t>
      </w:r>
      <w:r w:rsidR="006D78EB">
        <w:t xml:space="preserve"> (5pts)</w:t>
      </w:r>
    </w:p>
    <w:p w14:paraId="029BCCBF" w14:textId="33A55BCC" w:rsidR="001574D8" w:rsidRDefault="00006E62" w:rsidP="00036D65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FFF51B7" wp14:editId="3B7683FF">
                <wp:simplePos x="0" y="0"/>
                <wp:positionH relativeFrom="column">
                  <wp:posOffset>114300</wp:posOffset>
                </wp:positionH>
                <wp:positionV relativeFrom="paragraph">
                  <wp:posOffset>118745</wp:posOffset>
                </wp:positionV>
                <wp:extent cx="6324600" cy="2790825"/>
                <wp:effectExtent l="0" t="0" r="19050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24600" cy="2790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FA90C2" w14:textId="77777777" w:rsidR="000A5FBF" w:rsidRDefault="000A5FBF" w:rsidP="004C2425">
                            <w:pPr>
                              <w:tabs>
                                <w:tab w:val="left" w:pos="4950"/>
                              </w:tabs>
                              <w:spacing w:line="480" w:lineRule="auto"/>
                            </w:pPr>
                            <w:r>
                              <w:t>Platform used (PC/Mac/Linux):</w:t>
                            </w:r>
                            <w:r>
                              <w:tab/>
                            </w:r>
                            <w:r w:rsidRPr="000A5FBF">
                              <w:rPr>
                                <w:color w:val="FF0000"/>
                              </w:rPr>
                              <w:t>______________</w:t>
                            </w:r>
                          </w:p>
                          <w:p w14:paraId="7E6F6618" w14:textId="36ED6C21" w:rsidR="00F5600F" w:rsidRDefault="00FB38DB" w:rsidP="004C2425">
                            <w:pPr>
                              <w:tabs>
                                <w:tab w:val="left" w:pos="4950"/>
                              </w:tabs>
                              <w:spacing w:line="480" w:lineRule="auto"/>
                              <w:rPr>
                                <w:color w:val="FF0000"/>
                              </w:rPr>
                            </w:pPr>
                            <w:r>
                              <w:t>Version of ST</w:t>
                            </w:r>
                            <w:r w:rsidR="00006E62">
                              <w:t>M32CubeIDE installed:</w:t>
                            </w:r>
                            <w:r w:rsidR="00006E62">
                              <w:tab/>
                            </w:r>
                            <w:r w:rsidR="00006E62" w:rsidRPr="000A5FBF">
                              <w:rPr>
                                <w:color w:val="FF0000"/>
                              </w:rPr>
                              <w:t>___</w:t>
                            </w:r>
                            <w:r w:rsidR="000A5FBF" w:rsidRPr="000A5FBF">
                              <w:rPr>
                                <w:color w:val="FF0000"/>
                              </w:rPr>
                              <w:t>______</w:t>
                            </w:r>
                            <w:r w:rsidR="00006E62" w:rsidRPr="000A5FBF">
                              <w:rPr>
                                <w:color w:val="FF0000"/>
                              </w:rPr>
                              <w:t>_____</w:t>
                            </w:r>
                          </w:p>
                          <w:p w14:paraId="13F3F299" w14:textId="4E29CE81" w:rsidR="000A5FBF" w:rsidRDefault="000A5FBF" w:rsidP="004C2425">
                            <w:pPr>
                              <w:tabs>
                                <w:tab w:val="left" w:pos="4950"/>
                              </w:tabs>
                              <w:spacing w:line="480" w:lineRule="auto"/>
                              <w:rPr>
                                <w:color w:val="FF0000"/>
                              </w:rPr>
                            </w:pPr>
                            <w:r>
                              <w:t xml:space="preserve">What </w:t>
                            </w:r>
                            <w:r w:rsidR="004C2425">
                              <w:t xml:space="preserve">GPIO Pin is tied to the LED on the </w:t>
                            </w:r>
                            <w:proofErr w:type="gramStart"/>
                            <w:r w:rsidR="004C2425">
                              <w:t>board?</w:t>
                            </w:r>
                            <w:r>
                              <w:t>:</w:t>
                            </w:r>
                            <w:proofErr w:type="gramEnd"/>
                            <w:r>
                              <w:tab/>
                            </w:r>
                            <w:r w:rsidRPr="000A5FBF">
                              <w:rPr>
                                <w:color w:val="FF0000"/>
                              </w:rPr>
                              <w:t>______________</w:t>
                            </w:r>
                          </w:p>
                          <w:p w14:paraId="296B6D9C" w14:textId="77777777" w:rsidR="000A5FBF" w:rsidRDefault="000A5FBF" w:rsidP="004C2425">
                            <w:pPr>
                              <w:tabs>
                                <w:tab w:val="left" w:pos="4950"/>
                              </w:tabs>
                              <w:spacing w:line="480" w:lineRule="auto"/>
                              <w:rPr>
                                <w:color w:val="FF0000"/>
                              </w:rPr>
                            </w:pPr>
                            <w:r>
                              <w:t xml:space="preserve">At what frequency did your light </w:t>
                            </w:r>
                            <w:proofErr w:type="gramStart"/>
                            <w:r>
                              <w:t>blink?:</w:t>
                            </w:r>
                            <w:proofErr w:type="gramEnd"/>
                            <w:r>
                              <w:tab/>
                            </w:r>
                            <w:r w:rsidRPr="000A5FBF">
                              <w:rPr>
                                <w:color w:val="FF0000"/>
                              </w:rPr>
                              <w:t>______________</w:t>
                            </w:r>
                          </w:p>
                          <w:p w14:paraId="68A411C7" w14:textId="7BE9699B" w:rsidR="00F32606" w:rsidRDefault="007C4815" w:rsidP="000A5FBF">
                            <w:pPr>
                              <w:tabs>
                                <w:tab w:val="left" w:pos="4950"/>
                              </w:tabs>
                            </w:pPr>
                            <w:r w:rsidRPr="005971E6">
                              <w:t xml:space="preserve">What does the </w:t>
                            </w:r>
                            <w:r w:rsidR="005971E6">
                              <w:t>“bug” button do?</w:t>
                            </w:r>
                          </w:p>
                          <w:p w14:paraId="7376D8B1" w14:textId="7071645A" w:rsidR="00F32606" w:rsidRPr="005971E6" w:rsidRDefault="00F32606" w:rsidP="000A5FBF">
                            <w:pPr>
                              <w:tabs>
                                <w:tab w:val="left" w:pos="4950"/>
                              </w:tabs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923C9DB" wp14:editId="739B9FFC">
                                  <wp:extent cx="6132830" cy="400050"/>
                                  <wp:effectExtent l="0" t="0" r="1270" b="0"/>
                                  <wp:docPr id="1935897605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35897605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132830" cy="4000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FAA38B9" w14:textId="2C4B58CC" w:rsidR="000A5FBF" w:rsidRDefault="000A5FBF"/>
                          <w:p w14:paraId="5058C2E9" w14:textId="77777777" w:rsidR="00F32606" w:rsidRDefault="00F32606"/>
                          <w:p w14:paraId="249FA633" w14:textId="77777777" w:rsidR="00F32606" w:rsidRDefault="00F32606"/>
                          <w:p w14:paraId="736A8EDE" w14:textId="77777777" w:rsidR="00F32606" w:rsidRDefault="00F3260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FF51B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9pt;margin-top:9.35pt;width:498pt;height:219.7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" strokecolor="red">
                <v:textbox>
                  <w:txbxContent>
                    <w:p w14:paraId="58FA90C2" w14:textId="77777777" w:rsidR="000A5FBF" w:rsidRDefault="000A5FBF" w:rsidP="004C2425">
                      <w:pPr>
                        <w:tabs>
                          <w:tab w:val="left" w:pos="4950"/>
                        </w:tabs>
                        <w:spacing w:line="480" w:lineRule="auto"/>
                      </w:pPr>
                      <w:r>
                        <w:t>Platform used (PC/Mac/Linux):</w:t>
                      </w:r>
                      <w:r>
                        <w:tab/>
                      </w:r>
                      <w:r w:rsidRPr="000A5FBF">
                        <w:rPr>
                          <w:color w:val="FF0000"/>
                        </w:rPr>
                        <w:t>______________</w:t>
                      </w:r>
                    </w:p>
                    <w:p w14:paraId="7E6F6618" w14:textId="36ED6C21" w:rsidR="00F5600F" w:rsidRDefault="00FB38DB" w:rsidP="004C2425">
                      <w:pPr>
                        <w:tabs>
                          <w:tab w:val="left" w:pos="4950"/>
                        </w:tabs>
                        <w:spacing w:line="480" w:lineRule="auto"/>
                        <w:rPr>
                          <w:color w:val="FF0000"/>
                        </w:rPr>
                      </w:pPr>
                      <w:r>
                        <w:t>Version of ST</w:t>
                      </w:r>
                      <w:r w:rsidR="00006E62">
                        <w:t>M32CubeIDE installed:</w:t>
                      </w:r>
                      <w:r w:rsidR="00006E62">
                        <w:tab/>
                      </w:r>
                      <w:r w:rsidR="00006E62" w:rsidRPr="000A5FBF">
                        <w:rPr>
                          <w:color w:val="FF0000"/>
                        </w:rPr>
                        <w:t>___</w:t>
                      </w:r>
                      <w:r w:rsidR="000A5FBF" w:rsidRPr="000A5FBF">
                        <w:rPr>
                          <w:color w:val="FF0000"/>
                        </w:rPr>
                        <w:t>______</w:t>
                      </w:r>
                      <w:r w:rsidR="00006E62" w:rsidRPr="000A5FBF">
                        <w:rPr>
                          <w:color w:val="FF0000"/>
                        </w:rPr>
                        <w:t>_____</w:t>
                      </w:r>
                    </w:p>
                    <w:p w14:paraId="13F3F299" w14:textId="4E29CE81" w:rsidR="000A5FBF" w:rsidRDefault="000A5FBF" w:rsidP="004C2425">
                      <w:pPr>
                        <w:tabs>
                          <w:tab w:val="left" w:pos="4950"/>
                        </w:tabs>
                        <w:spacing w:line="480" w:lineRule="auto"/>
                        <w:rPr>
                          <w:color w:val="FF0000"/>
                        </w:rPr>
                      </w:pPr>
                      <w:r>
                        <w:t xml:space="preserve">What </w:t>
                      </w:r>
                      <w:r w:rsidR="004C2425">
                        <w:t xml:space="preserve">GPIO Pin is tied to the LED on the </w:t>
                      </w:r>
                      <w:proofErr w:type="gramStart"/>
                      <w:r w:rsidR="004C2425">
                        <w:t>board?</w:t>
                      </w:r>
                      <w:r>
                        <w:t>:</w:t>
                      </w:r>
                      <w:proofErr w:type="gramEnd"/>
                      <w:r>
                        <w:tab/>
                      </w:r>
                      <w:r w:rsidRPr="000A5FBF">
                        <w:rPr>
                          <w:color w:val="FF0000"/>
                        </w:rPr>
                        <w:t>______________</w:t>
                      </w:r>
                    </w:p>
                    <w:p w14:paraId="296B6D9C" w14:textId="77777777" w:rsidR="000A5FBF" w:rsidRDefault="000A5FBF" w:rsidP="004C2425">
                      <w:pPr>
                        <w:tabs>
                          <w:tab w:val="left" w:pos="4950"/>
                        </w:tabs>
                        <w:spacing w:line="480" w:lineRule="auto"/>
                        <w:rPr>
                          <w:color w:val="FF0000"/>
                        </w:rPr>
                      </w:pPr>
                      <w:r>
                        <w:t xml:space="preserve">At what frequency did your light </w:t>
                      </w:r>
                      <w:proofErr w:type="gramStart"/>
                      <w:r>
                        <w:t>blink?:</w:t>
                      </w:r>
                      <w:proofErr w:type="gramEnd"/>
                      <w:r>
                        <w:tab/>
                      </w:r>
                      <w:r w:rsidRPr="000A5FBF">
                        <w:rPr>
                          <w:color w:val="FF0000"/>
                        </w:rPr>
                        <w:t>______________</w:t>
                      </w:r>
                    </w:p>
                    <w:p w14:paraId="68A411C7" w14:textId="7BE9699B" w:rsidR="00F32606" w:rsidRDefault="007C4815" w:rsidP="000A5FBF">
                      <w:pPr>
                        <w:tabs>
                          <w:tab w:val="left" w:pos="4950"/>
                        </w:tabs>
                      </w:pPr>
                      <w:r w:rsidRPr="005971E6">
                        <w:t xml:space="preserve">What does the </w:t>
                      </w:r>
                      <w:r w:rsidR="005971E6">
                        <w:t>“bug” button do?</w:t>
                      </w:r>
                    </w:p>
                    <w:p w14:paraId="7376D8B1" w14:textId="7071645A" w:rsidR="00F32606" w:rsidRPr="005971E6" w:rsidRDefault="00F32606" w:rsidP="000A5FBF">
                      <w:pPr>
                        <w:tabs>
                          <w:tab w:val="left" w:pos="4950"/>
                        </w:tabs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923C9DB" wp14:editId="739B9FFC">
                            <wp:extent cx="6132830" cy="400050"/>
                            <wp:effectExtent l="0" t="0" r="1270" b="0"/>
                            <wp:docPr id="1935897605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35897605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132830" cy="4000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FAA38B9" w14:textId="2C4B58CC" w:rsidR="000A5FBF" w:rsidRDefault="000A5FBF"/>
                    <w:p w14:paraId="5058C2E9" w14:textId="77777777" w:rsidR="00F32606" w:rsidRDefault="00F32606"/>
                    <w:p w14:paraId="249FA633" w14:textId="77777777" w:rsidR="00F32606" w:rsidRDefault="00F32606"/>
                    <w:p w14:paraId="736A8EDE" w14:textId="77777777" w:rsidR="00F32606" w:rsidRDefault="00F32606"/>
                  </w:txbxContent>
                </v:textbox>
                <w10:wrap type="square"/>
              </v:shape>
            </w:pict>
          </mc:Fallback>
        </mc:AlternateContent>
      </w:r>
    </w:p>
    <w:p w14:paraId="1DBC2D14" w14:textId="77777777" w:rsidR="00006E62" w:rsidRDefault="00006E62" w:rsidP="00036D65"/>
    <w:p w14:paraId="1F2713D7" w14:textId="171CA556" w:rsidR="00006E62" w:rsidRDefault="00006E62" w:rsidP="00036D65"/>
    <w:p w14:paraId="25D6D895" w14:textId="77777777" w:rsidR="00006E62" w:rsidRDefault="00006E62" w:rsidP="00036D65"/>
    <w:p w14:paraId="25BE8718" w14:textId="77777777" w:rsidR="00006E62" w:rsidRDefault="00006E62" w:rsidP="00036D65"/>
    <w:p w14:paraId="630BEDFF" w14:textId="20FC5BEE" w:rsidR="00006E62" w:rsidRDefault="00006E62" w:rsidP="00036D65"/>
    <w:p w14:paraId="61E71EF9" w14:textId="4B5FC214" w:rsidR="001574D8" w:rsidRPr="00ED3EFF" w:rsidRDefault="001574D8" w:rsidP="00B73D0D"/>
    <w:p w14:paraId="728D504C" w14:textId="77777777" w:rsidR="004C2425" w:rsidRDefault="004C2425" w:rsidP="00B73D0D"/>
    <w:p w14:paraId="1941D023" w14:textId="22B81A51" w:rsidR="008036D5" w:rsidRDefault="008036D5" w:rsidP="00B73D0D"/>
    <w:p w14:paraId="54388F19" w14:textId="2838187E" w:rsidR="00B73D0D" w:rsidRDefault="0078473D" w:rsidP="00B73D0D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B105A11" wp14:editId="2DB04935">
                <wp:simplePos x="0" y="0"/>
                <wp:positionH relativeFrom="column">
                  <wp:posOffset>2600324</wp:posOffset>
                </wp:positionH>
                <wp:positionV relativeFrom="paragraph">
                  <wp:posOffset>82550</wp:posOffset>
                </wp:positionV>
                <wp:extent cx="2828925" cy="371475"/>
                <wp:effectExtent l="0" t="0" r="66675" b="85725"/>
                <wp:wrapNone/>
                <wp:docPr id="1759420890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28925" cy="3714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5DA5F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204.75pt;margin-top:6.5pt;width:222.75pt;height:29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" strokecolor="red" strokeweight="1.5pt">
                <v:stroke endarrow="block" joinstyle="miter"/>
              </v:shape>
            </w:pict>
          </mc:Fallback>
        </mc:AlternateContent>
      </w:r>
    </w:p>
    <w:p w14:paraId="47A63982" w14:textId="77777777" w:rsidR="00B73D0D" w:rsidRDefault="00B73D0D" w:rsidP="00B73D0D"/>
    <w:p w14:paraId="612BBAD5" w14:textId="77777777" w:rsidR="00B73D0D" w:rsidRDefault="00B73D0D" w:rsidP="00B73D0D"/>
    <w:p w14:paraId="7E961374" w14:textId="77777777" w:rsidR="00B73D0D" w:rsidRDefault="00B73D0D" w:rsidP="00B73D0D"/>
    <w:p w14:paraId="53B6D049" w14:textId="77777777" w:rsidR="00B73D0D" w:rsidRDefault="00B73D0D" w:rsidP="00B73D0D"/>
    <w:p w14:paraId="5D83A534" w14:textId="77777777" w:rsidR="00B73D0D" w:rsidRDefault="00B73D0D" w:rsidP="00B73D0D"/>
    <w:p w14:paraId="3CAEFBC4" w14:textId="77777777" w:rsidR="00B73D0D" w:rsidRDefault="00B73D0D" w:rsidP="00B73D0D"/>
    <w:p w14:paraId="5319ABEF" w14:textId="77777777" w:rsidR="00B73D0D" w:rsidRDefault="00B73D0D" w:rsidP="00B73D0D"/>
    <w:p w14:paraId="7E64BA2F" w14:textId="77777777" w:rsidR="00B73D0D" w:rsidRDefault="00B73D0D" w:rsidP="00B73D0D"/>
    <w:p w14:paraId="337D64A7" w14:textId="625D7A3F" w:rsidR="00B73D0D" w:rsidRDefault="00B73D0D" w:rsidP="00B73D0D">
      <w:pPr>
        <w:pStyle w:val="Heading2"/>
      </w:pPr>
      <w:r w:rsidRPr="00232DA7">
        <w:t xml:space="preserve">Part </w:t>
      </w:r>
      <w:r>
        <w:t>2</w:t>
      </w:r>
      <w:r w:rsidRPr="00232DA7">
        <w:t xml:space="preserve">:  </w:t>
      </w:r>
      <w:r w:rsidR="00355C29">
        <w:t>Loading</w:t>
      </w:r>
      <w:r w:rsidR="00F8593F">
        <w:t>/Running</w:t>
      </w:r>
      <w:r w:rsidR="00355C29">
        <w:t xml:space="preserve"> a pre-built </w:t>
      </w:r>
      <w:proofErr w:type="gramStart"/>
      <w:r w:rsidR="00355C29">
        <w:t>project</w:t>
      </w:r>
      <w:proofErr w:type="gramEnd"/>
    </w:p>
    <w:p w14:paraId="57BE1D78" w14:textId="77777777" w:rsidR="00B73D0D" w:rsidRDefault="00B73D0D" w:rsidP="00B73D0D"/>
    <w:p w14:paraId="061338FA" w14:textId="52CB49EB" w:rsidR="00F8593F" w:rsidRDefault="000D48FC" w:rsidP="00B73D0D">
      <w:r>
        <w:t xml:space="preserve">For this part of the lab, you won’t need to write any code, but you’ll </w:t>
      </w:r>
      <w:r w:rsidR="00B462FB">
        <w:t>use the STM32CubeIDE to load a project already built for you,</w:t>
      </w:r>
      <w:r w:rsidR="00B96650">
        <w:t xml:space="preserve"> and then</w:t>
      </w:r>
      <w:r w:rsidR="00B462FB">
        <w:t xml:space="preserve"> </w:t>
      </w:r>
      <w:r w:rsidR="00B96650">
        <w:t xml:space="preserve">use that code to </w:t>
      </w:r>
      <w:r w:rsidR="00B462FB">
        <w:t xml:space="preserve">test out </w:t>
      </w:r>
      <w:r w:rsidR="00205AD9">
        <w:t>the MultiFunction add-on board.</w:t>
      </w:r>
      <w:r w:rsidR="005B6B6B">
        <w:t xml:space="preserve">  We’ll use this board for many other labs.</w:t>
      </w:r>
    </w:p>
    <w:p w14:paraId="76146DE4" w14:textId="77777777" w:rsidR="00C257C0" w:rsidRDefault="00C257C0" w:rsidP="00B73D0D"/>
    <w:p w14:paraId="158321C8" w14:textId="4640CDA8" w:rsidR="00C257C0" w:rsidRDefault="005F6890" w:rsidP="00B73D0D">
      <w:r>
        <w:rPr>
          <w:noProof/>
        </w:rPr>
        <w:drawing>
          <wp:anchor distT="0" distB="0" distL="114300" distR="114300" simplePos="0" relativeHeight="251660288" behindDoc="1" locked="0" layoutInCell="1" allowOverlap="1" wp14:anchorId="4E21EF02" wp14:editId="51248B18">
            <wp:simplePos x="0" y="0"/>
            <wp:positionH relativeFrom="column">
              <wp:posOffset>4933950</wp:posOffset>
            </wp:positionH>
            <wp:positionV relativeFrom="paragraph">
              <wp:posOffset>12700</wp:posOffset>
            </wp:positionV>
            <wp:extent cx="2085975" cy="1955165"/>
            <wp:effectExtent l="0" t="0" r="9525" b="6985"/>
            <wp:wrapTight wrapText="bothSides">
              <wp:wrapPolygon edited="0">
                <wp:start x="0" y="0"/>
                <wp:lineTo x="0" y="21467"/>
                <wp:lineTo x="21501" y="21467"/>
                <wp:lineTo x="21501" y="0"/>
                <wp:lineTo x="0" y="0"/>
              </wp:wrapPolygon>
            </wp:wrapTight>
            <wp:docPr id="271830883" name="Picture 1" descr="Multifunctional expansion board shield for arduino UNO R3 NEW - Picture 1 of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ultifunctional expansion board shield for arduino UNO R3 NEW - Picture 1 of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195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57C0">
        <w:t xml:space="preserve">The MultiFunction add-on board uses an Arduino shield compatible form factor to add switches, </w:t>
      </w:r>
      <w:r w:rsidR="00F23D08">
        <w:t xml:space="preserve">7-segment LED digits, a buzzer, potentiometer, </w:t>
      </w:r>
      <w:r w:rsidR="008B48BD">
        <w:t xml:space="preserve">and more LEDs. </w:t>
      </w:r>
      <w:r w:rsidR="0002552E">
        <w:t xml:space="preserve"> Documentation on the board is found in the </w:t>
      </w:r>
      <w:proofErr w:type="spellStart"/>
      <w:r w:rsidR="0002552E">
        <w:t>iLearn</w:t>
      </w:r>
      <w:proofErr w:type="spellEnd"/>
      <w:r w:rsidR="0002552E">
        <w:t xml:space="preserve"> module</w:t>
      </w:r>
      <w:r>
        <w:br/>
      </w:r>
      <w:r w:rsidR="0036010D">
        <w:t>(</w:t>
      </w:r>
      <w:r w:rsidR="0036010D" w:rsidRPr="0036010D">
        <w:rPr>
          <w:b/>
          <w:bCs/>
        </w:rPr>
        <w:t>Course Resources/MultiFunction Board Docs</w:t>
      </w:r>
      <w:r w:rsidR="0036010D">
        <w:t>)</w:t>
      </w:r>
    </w:p>
    <w:p w14:paraId="6C99ED0B" w14:textId="53928B28" w:rsidR="000B73DB" w:rsidRDefault="000B73DB" w:rsidP="00B73D0D"/>
    <w:p w14:paraId="4778BBB7" w14:textId="77777777" w:rsidR="00875E70" w:rsidRDefault="00875E70" w:rsidP="00B73D0D">
      <w:r>
        <w:t>Steps:</w:t>
      </w:r>
    </w:p>
    <w:p w14:paraId="56B3E6B9" w14:textId="46F0443F" w:rsidR="000B73DB" w:rsidRDefault="00875E70" w:rsidP="00875E70">
      <w:pPr>
        <w:pStyle w:val="ListParagraph"/>
        <w:numPr>
          <w:ilvl w:val="0"/>
          <w:numId w:val="17"/>
        </w:numPr>
      </w:pPr>
      <w:r>
        <w:t xml:space="preserve">Make sure your Nucleo Board is not powered </w:t>
      </w:r>
      <w:proofErr w:type="gramStart"/>
      <w:r>
        <w:t>on</w:t>
      </w:r>
      <w:proofErr w:type="gramEnd"/>
    </w:p>
    <w:p w14:paraId="1112A4FB" w14:textId="54CE4573" w:rsidR="00875E70" w:rsidRDefault="00875E70" w:rsidP="00875E70">
      <w:pPr>
        <w:pStyle w:val="ListParagraph"/>
        <w:numPr>
          <w:ilvl w:val="0"/>
          <w:numId w:val="17"/>
        </w:numPr>
      </w:pPr>
      <w:r>
        <w:t xml:space="preserve">Plug in the </w:t>
      </w:r>
      <w:r w:rsidR="00CB4FBB">
        <w:t>MultiFunction board into the mating CN8 &amp; CN9 connectors on top of the Nucleo.</w:t>
      </w:r>
    </w:p>
    <w:p w14:paraId="475A1E75" w14:textId="2EF8BB82" w:rsidR="00CB4FBB" w:rsidRDefault="004B3AC9" w:rsidP="00875E70">
      <w:pPr>
        <w:pStyle w:val="ListParagraph"/>
        <w:numPr>
          <w:ilvl w:val="0"/>
          <w:numId w:val="17"/>
        </w:numPr>
      </w:pPr>
      <w:r>
        <w:t xml:space="preserve">Install the </w:t>
      </w:r>
      <w:proofErr w:type="spellStart"/>
      <w:r>
        <w:t>MultiFunction_Example_Code</w:t>
      </w:r>
      <w:proofErr w:type="spellEnd"/>
      <w:r w:rsidR="005F6890">
        <w:t>.  This is done by:</w:t>
      </w:r>
    </w:p>
    <w:p w14:paraId="0F3C40C7" w14:textId="362DF166" w:rsidR="005F6890" w:rsidRDefault="00D053F0" w:rsidP="009E4E40">
      <w:pPr>
        <w:pStyle w:val="ListParagraph"/>
        <w:numPr>
          <w:ilvl w:val="1"/>
          <w:numId w:val="17"/>
        </w:numPr>
        <w:jc w:val="left"/>
      </w:pPr>
      <w:r>
        <w:t>Accept the lab assignment in the GitHub Classroom.  This will make a customized repository for you to clone</w:t>
      </w:r>
      <w:r w:rsidR="0081075A">
        <w:t>:</w:t>
      </w:r>
      <w:r>
        <w:t xml:space="preserve">  If you’re reading this document, it’s likely you’ve already been successful cloning the lab repo.   More can be found here</w:t>
      </w:r>
      <w:proofErr w:type="gramStart"/>
      <w:r>
        <w:t>:  “</w:t>
      </w:r>
      <w:proofErr w:type="gramEnd"/>
      <w:r>
        <w:fldChar w:fldCharType="begin"/>
      </w:r>
      <w:r>
        <w:instrText>HYPERLINK "/Documentation/Working_with_Labs_from_Github_Classroom_Repository.pdf"</w:instrText>
      </w:r>
      <w:r>
        <w:fldChar w:fldCharType="separate"/>
      </w:r>
      <w:r w:rsidRPr="00D053F0">
        <w:rPr>
          <w:rStyle w:val="Hyperlink"/>
        </w:rPr>
        <w:t xml:space="preserve">Working with Labs from </w:t>
      </w:r>
      <w:proofErr w:type="spellStart"/>
      <w:r w:rsidRPr="00D053F0">
        <w:rPr>
          <w:rStyle w:val="Hyperlink"/>
        </w:rPr>
        <w:t>Github</w:t>
      </w:r>
      <w:proofErr w:type="spellEnd"/>
      <w:r w:rsidRPr="00D053F0">
        <w:rPr>
          <w:rStyle w:val="Hyperlink"/>
        </w:rPr>
        <w:t xml:space="preserve"> Classroom</w:t>
      </w:r>
      <w:r>
        <w:fldChar w:fldCharType="end"/>
      </w:r>
      <w:r>
        <w:t>.</w:t>
      </w:r>
      <w:r w:rsidR="0081075A">
        <w:br/>
      </w:r>
      <w:r w:rsidR="00226B8E">
        <w:t>Open STM32CubeIDE</w:t>
      </w:r>
    </w:p>
    <w:p w14:paraId="3B71C7CB" w14:textId="47C6F513" w:rsidR="00226B8E" w:rsidRDefault="00D053F0" w:rsidP="005F6890">
      <w:pPr>
        <w:pStyle w:val="ListParagraph"/>
        <w:numPr>
          <w:ilvl w:val="1"/>
          <w:numId w:val="17"/>
        </w:numPr>
      </w:pPr>
      <w:r>
        <w:t xml:space="preserve">Note the directory into which you cloned the repository.  Bring it into your STM32CubeIDE workspace </w:t>
      </w:r>
      <w:proofErr w:type="gramStart"/>
      <w:r>
        <w:t>with :</w:t>
      </w:r>
      <w:proofErr w:type="gramEnd"/>
      <w:r>
        <w:t xml:space="preserve"> </w:t>
      </w:r>
      <w:r w:rsidR="00BF2C47">
        <w:t>File/Import</w:t>
      </w:r>
      <w:r w:rsidR="0053163F">
        <w:t>/</w:t>
      </w:r>
      <w:r w:rsidR="00D95852">
        <w:t>&lt;</w:t>
      </w:r>
      <w:r>
        <w:rPr>
          <w:i/>
          <w:iCs/>
        </w:rPr>
        <w:t>your directory name</w:t>
      </w:r>
      <w:r w:rsidR="00D95852">
        <w:t>&gt;</w:t>
      </w:r>
    </w:p>
    <w:p w14:paraId="006ABCF5" w14:textId="3A38C2DF" w:rsidR="00D95852" w:rsidRDefault="00F963BB" w:rsidP="00D95852">
      <w:pPr>
        <w:pStyle w:val="ListParagraph"/>
        <w:numPr>
          <w:ilvl w:val="0"/>
          <w:numId w:val="17"/>
        </w:numPr>
      </w:pPr>
      <w:r>
        <w:t xml:space="preserve">Plug in the board to the USB, </w:t>
      </w:r>
      <w:r w:rsidR="00D053F0">
        <w:t>clean/build</w:t>
      </w:r>
      <w:r w:rsidR="004E7C47">
        <w:t>/run the project.</w:t>
      </w:r>
    </w:p>
    <w:p w14:paraId="54630FC2" w14:textId="5747DAF5" w:rsidR="0022378A" w:rsidRDefault="004E7C47" w:rsidP="004E7C47">
      <w:pPr>
        <w:pStyle w:val="ListParagraph"/>
        <w:numPr>
          <w:ilvl w:val="0"/>
          <w:numId w:val="17"/>
        </w:numPr>
        <w:jc w:val="left"/>
      </w:pPr>
      <w:r>
        <w:t xml:space="preserve">Experiment with the buttons, note the operation.  Look at the code </w:t>
      </w:r>
      <w:proofErr w:type="gramStart"/>
      <w:r>
        <w:t>in :</w:t>
      </w:r>
      <w:proofErr w:type="gramEnd"/>
      <w:r>
        <w:br/>
      </w:r>
      <w:r w:rsidR="00B1688A">
        <w:t>Core/</w:t>
      </w:r>
      <w:proofErr w:type="spellStart"/>
      <w:r w:rsidR="00B1688A">
        <w:t>Src</w:t>
      </w:r>
      <w:proofErr w:type="spellEnd"/>
      <w:r w:rsidR="00B1688A">
        <w:t>/</w:t>
      </w:r>
      <w:proofErr w:type="spellStart"/>
      <w:r w:rsidR="00B1688A">
        <w:t>main.c</w:t>
      </w:r>
      <w:proofErr w:type="spellEnd"/>
      <w:r w:rsidR="00B1688A">
        <w:t xml:space="preserve"> </w:t>
      </w:r>
      <w:r w:rsidR="00EC05C5">
        <w:t>to help with the questions that follow.</w:t>
      </w:r>
    </w:p>
    <w:p w14:paraId="43FB42F5" w14:textId="13F7F78E" w:rsidR="00244AF8" w:rsidRDefault="0022378A" w:rsidP="004755E4">
      <w:pPr>
        <w:pStyle w:val="ListParagraph"/>
        <w:numPr>
          <w:ilvl w:val="0"/>
          <w:numId w:val="17"/>
        </w:numPr>
        <w:tabs>
          <w:tab w:val="left" w:pos="4050"/>
        </w:tabs>
        <w:jc w:val="left"/>
      </w:pPr>
      <w:r>
        <w:br w:type="column"/>
      </w:r>
      <w:r w:rsidR="00EC05C5">
        <w:lastRenderedPageBreak/>
        <w:t xml:space="preserve">Open the </w:t>
      </w:r>
      <w:r w:rsidR="00DD2D56">
        <w:t xml:space="preserve">project’s configuration file </w:t>
      </w:r>
      <w:proofErr w:type="gramStart"/>
      <w:r w:rsidR="00DD2D56">
        <w:t>GUI  (</w:t>
      </w:r>
      <w:proofErr w:type="gramEnd"/>
      <w:r w:rsidR="00DD2D56">
        <w:t>ECEN-361-STM32-Lab</w:t>
      </w:r>
      <w:r>
        <w:t xml:space="preserve">-01-multiboard.ioc).  You should see a </w:t>
      </w:r>
      <w:r w:rsidR="008445B6">
        <w:t xml:space="preserve">graphical representation of the chip </w:t>
      </w:r>
      <w:r w:rsidR="009549D9">
        <w:t>along with name definitions, and other parts inside the chip that have been programmed:  Timers, Interrupts, etc.</w:t>
      </w:r>
      <w:r w:rsidR="009549D9">
        <w:br/>
      </w:r>
      <w:r w:rsidR="009549D9" w:rsidRPr="009549D9">
        <w:rPr>
          <w:noProof/>
        </w:rPr>
        <w:drawing>
          <wp:inline distT="0" distB="0" distL="0" distR="0" wp14:anchorId="61A41100" wp14:editId="4257033F">
            <wp:extent cx="5514975" cy="3795120"/>
            <wp:effectExtent l="0" t="0" r="0" b="0"/>
            <wp:docPr id="797660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6603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0322" cy="379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7314">
        <w:br/>
        <w:t>Look through these definitions and compare them to the code that gets generated automatically in</w:t>
      </w:r>
      <w:r w:rsidR="00244AF8">
        <w:t>:</w:t>
      </w:r>
      <w:r w:rsidR="00244AF8">
        <w:br/>
      </w:r>
      <w:r w:rsidR="004755E4">
        <w:t xml:space="preserve">   </w:t>
      </w:r>
      <w:proofErr w:type="spellStart"/>
      <w:r w:rsidR="00244AF8" w:rsidRPr="004755E4">
        <w:rPr>
          <w:rFonts w:ascii="Courier New" w:hAnsi="Courier New" w:cs="Courier New"/>
        </w:rPr>
        <w:t>main.c</w:t>
      </w:r>
      <w:proofErr w:type="spellEnd"/>
      <w:r w:rsidR="00244AF8">
        <w:t>,</w:t>
      </w:r>
      <w:r w:rsidR="004755E4">
        <w:tab/>
      </w:r>
      <w:r w:rsidR="00244AF8">
        <w:t>(</w:t>
      </w:r>
      <w:r w:rsidR="00F757B2">
        <w:t>main execution loop)</w:t>
      </w:r>
      <w:r w:rsidR="00244AF8">
        <w:br/>
      </w:r>
      <w:r w:rsidR="004755E4">
        <w:t xml:space="preserve">   </w:t>
      </w:r>
      <w:r w:rsidR="00244AF8" w:rsidRPr="004755E4">
        <w:rPr>
          <w:rFonts w:ascii="Courier New" w:hAnsi="Courier New" w:cs="Courier New"/>
        </w:rPr>
        <w:t>stm32l4xx_it.c</w:t>
      </w:r>
      <w:r w:rsidR="004755E4">
        <w:tab/>
      </w:r>
      <w:r w:rsidR="00F757B2">
        <w:t>(interrupt handlers and config), and</w:t>
      </w:r>
      <w:r w:rsidR="00F757B2">
        <w:br/>
      </w:r>
      <w:r w:rsidR="004755E4">
        <w:t xml:space="preserve">   </w:t>
      </w:r>
      <w:r w:rsidR="00F757B2" w:rsidRPr="004755E4">
        <w:rPr>
          <w:rFonts w:ascii="Courier New" w:hAnsi="Courier New" w:cs="Courier New"/>
        </w:rPr>
        <w:t>stm32l4xx_hal_msp.c</w:t>
      </w:r>
      <w:r w:rsidR="00F757B2">
        <w:tab/>
        <w:t>(</w:t>
      </w:r>
      <w:r w:rsidR="004755E4">
        <w:t>hardware abstraction layer)</w:t>
      </w:r>
    </w:p>
    <w:p w14:paraId="77E2E0D3" w14:textId="5EC41629" w:rsidR="009549D9" w:rsidRDefault="009549D9" w:rsidP="001E7314">
      <w:pPr>
        <w:jc w:val="left"/>
      </w:pPr>
    </w:p>
    <w:p w14:paraId="705D149D" w14:textId="3D9676A9" w:rsidR="004E7C47" w:rsidRDefault="004755E4" w:rsidP="001D47C9">
      <w:pPr>
        <w:pStyle w:val="Heading2"/>
      </w:pPr>
      <w:r>
        <w:t>Part 2</w:t>
      </w:r>
      <w:r w:rsidR="001D47C9">
        <w:t xml:space="preserve"> Questions</w:t>
      </w:r>
      <w:r w:rsidR="006D78EB">
        <w:t xml:space="preserve"> (5pts)</w:t>
      </w:r>
    </w:p>
    <w:p w14:paraId="0A4B1E65" w14:textId="25A8F9D2" w:rsidR="004755E4" w:rsidRDefault="004755E4" w:rsidP="001D47C9">
      <w:pPr>
        <w:ind w:left="60"/>
        <w:jc w:val="left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814E44F" wp14:editId="26A99868">
                <wp:simplePos x="0" y="0"/>
                <wp:positionH relativeFrom="margin">
                  <wp:align>center</wp:align>
                </wp:positionH>
                <wp:positionV relativeFrom="paragraph">
                  <wp:posOffset>239395</wp:posOffset>
                </wp:positionV>
                <wp:extent cx="6324600" cy="2790825"/>
                <wp:effectExtent l="0" t="0" r="19050" b="28575"/>
                <wp:wrapSquare wrapText="bothSides"/>
                <wp:docPr id="12595614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24600" cy="2790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CDC5CC" w14:textId="77777777" w:rsidR="001D47C9" w:rsidRDefault="001D47C9" w:rsidP="001D47C9"/>
                          <w:p w14:paraId="6AEE83C1" w14:textId="6D891628" w:rsidR="00341063" w:rsidRDefault="00341063" w:rsidP="00F15ED7">
                            <w:pPr>
                              <w:tabs>
                                <w:tab w:val="left" w:pos="5580"/>
                              </w:tabs>
                              <w:spacing w:line="480" w:lineRule="auto"/>
                              <w:rPr>
                                <w:color w:val="FF0000"/>
                              </w:rPr>
                            </w:pPr>
                            <w:r>
                              <w:t xml:space="preserve">What does switch 1 (S1) </w:t>
                            </w:r>
                            <w:proofErr w:type="gramStart"/>
                            <w:r>
                              <w:t>do?:</w:t>
                            </w:r>
                            <w:proofErr w:type="gramEnd"/>
                            <w:r>
                              <w:tab/>
                            </w:r>
                            <w:r w:rsidRPr="000A5FBF">
                              <w:rPr>
                                <w:color w:val="FF0000"/>
                              </w:rPr>
                              <w:t>______________</w:t>
                            </w:r>
                          </w:p>
                          <w:p w14:paraId="57C30A0E" w14:textId="77C0B7E4" w:rsidR="00B356E1" w:rsidRDefault="00B356E1" w:rsidP="00F15ED7">
                            <w:pPr>
                              <w:tabs>
                                <w:tab w:val="left" w:pos="5580"/>
                              </w:tabs>
                              <w:spacing w:line="480" w:lineRule="auto"/>
                              <w:rPr>
                                <w:color w:val="FF0000"/>
                              </w:rPr>
                            </w:pPr>
                            <w:r>
                              <w:t xml:space="preserve">What does switch </w:t>
                            </w:r>
                            <w:r w:rsidR="006D78EB">
                              <w:t>2</w:t>
                            </w:r>
                            <w:r>
                              <w:t xml:space="preserve"> (S</w:t>
                            </w:r>
                            <w:r w:rsidR="006D78EB">
                              <w:t>2</w:t>
                            </w:r>
                            <w:r>
                              <w:t xml:space="preserve">) </w:t>
                            </w:r>
                            <w:proofErr w:type="gramStart"/>
                            <w:r>
                              <w:t>do?:</w:t>
                            </w:r>
                            <w:proofErr w:type="gramEnd"/>
                            <w:r>
                              <w:tab/>
                            </w:r>
                            <w:r w:rsidRPr="000A5FBF">
                              <w:rPr>
                                <w:color w:val="FF0000"/>
                              </w:rPr>
                              <w:t>______________</w:t>
                            </w:r>
                          </w:p>
                          <w:p w14:paraId="6F9E7F8E" w14:textId="1BDA0335" w:rsidR="00B356E1" w:rsidRDefault="00B356E1" w:rsidP="00F15ED7">
                            <w:pPr>
                              <w:tabs>
                                <w:tab w:val="left" w:pos="5580"/>
                              </w:tabs>
                              <w:spacing w:line="480" w:lineRule="auto"/>
                              <w:rPr>
                                <w:color w:val="FF0000"/>
                              </w:rPr>
                            </w:pPr>
                            <w:r>
                              <w:t xml:space="preserve">What does switch </w:t>
                            </w:r>
                            <w:r w:rsidR="006D78EB">
                              <w:t>3</w:t>
                            </w:r>
                            <w:r>
                              <w:t xml:space="preserve"> (S</w:t>
                            </w:r>
                            <w:r w:rsidR="006D78EB">
                              <w:t>3</w:t>
                            </w:r>
                            <w:r>
                              <w:t xml:space="preserve">) </w:t>
                            </w:r>
                            <w:proofErr w:type="gramStart"/>
                            <w:r>
                              <w:t>do?:</w:t>
                            </w:r>
                            <w:proofErr w:type="gramEnd"/>
                            <w:r>
                              <w:tab/>
                            </w:r>
                            <w:r w:rsidRPr="000A5FBF">
                              <w:rPr>
                                <w:color w:val="FF0000"/>
                              </w:rPr>
                              <w:t>______________</w:t>
                            </w:r>
                          </w:p>
                          <w:p w14:paraId="2E904AA5" w14:textId="7AA44DA9" w:rsidR="00B356E1" w:rsidRDefault="007D2349" w:rsidP="00F15ED7">
                            <w:pPr>
                              <w:tabs>
                                <w:tab w:val="left" w:pos="5580"/>
                              </w:tabs>
                            </w:pPr>
                            <w:r>
                              <w:t>What variable would you change to make the first number shown on the 7-segment digits be ‘1234’?</w:t>
                            </w:r>
                          </w:p>
                          <w:p w14:paraId="046768CD" w14:textId="77777777" w:rsidR="007D2349" w:rsidRDefault="007D2349" w:rsidP="00F15ED7">
                            <w:pPr>
                              <w:tabs>
                                <w:tab w:val="left" w:pos="5580"/>
                              </w:tabs>
                              <w:ind w:firstLine="360"/>
                              <w:rPr>
                                <w:color w:val="FF0000"/>
                              </w:rPr>
                            </w:pPr>
                          </w:p>
                          <w:p w14:paraId="30EB35F9" w14:textId="045322B7" w:rsidR="007D2349" w:rsidRDefault="007D2349" w:rsidP="00F15ED7">
                            <w:pPr>
                              <w:tabs>
                                <w:tab w:val="left" w:pos="5580"/>
                              </w:tabs>
                              <w:ind w:firstLine="360"/>
                            </w:pPr>
                            <w:r w:rsidRPr="000A5FBF">
                              <w:rPr>
                                <w:color w:val="FF0000"/>
                              </w:rPr>
                              <w:t>______________</w:t>
                            </w:r>
                            <w:r>
                              <w:rPr>
                                <w:color w:val="FF0000"/>
                              </w:rPr>
                              <w:t>__________________________________________________________</w:t>
                            </w:r>
                          </w:p>
                          <w:p w14:paraId="7065A029" w14:textId="77777777" w:rsidR="00B356E1" w:rsidRDefault="00B356E1" w:rsidP="00F15ED7">
                            <w:pPr>
                              <w:tabs>
                                <w:tab w:val="left" w:pos="5580"/>
                              </w:tabs>
                            </w:pPr>
                          </w:p>
                          <w:p w14:paraId="4229DA2F" w14:textId="46149DCE" w:rsidR="001D47C9" w:rsidRDefault="00316195" w:rsidP="00F15ED7">
                            <w:pPr>
                              <w:tabs>
                                <w:tab w:val="left" w:pos="5580"/>
                              </w:tabs>
                            </w:pPr>
                            <w:r>
                              <w:t xml:space="preserve">What pin on the </w:t>
                            </w:r>
                            <w:r w:rsidR="006C1401">
                              <w:t xml:space="preserve">chip is tied to the </w:t>
                            </w:r>
                            <w:proofErr w:type="gramStart"/>
                            <w:r w:rsidR="006C1401">
                              <w:t>potentiometer?</w:t>
                            </w:r>
                            <w:r w:rsidR="00F15ED7">
                              <w:t>:</w:t>
                            </w:r>
                            <w:proofErr w:type="gramEnd"/>
                            <w:r w:rsidR="00F15ED7" w:rsidRPr="00F15ED7">
                              <w:t xml:space="preserve"> </w:t>
                            </w:r>
                            <w:r w:rsidR="00F15ED7">
                              <w:tab/>
                            </w:r>
                            <w:r w:rsidR="00F15ED7" w:rsidRPr="000A5FBF">
                              <w:rPr>
                                <w:color w:val="FF0000"/>
                              </w:rPr>
                              <w:t>______________</w:t>
                            </w:r>
                          </w:p>
                          <w:p w14:paraId="5AA403F5" w14:textId="77777777" w:rsidR="001D47C9" w:rsidRDefault="001D47C9" w:rsidP="001D47C9"/>
                          <w:p w14:paraId="6138A166" w14:textId="77777777" w:rsidR="001D47C9" w:rsidRDefault="001D47C9" w:rsidP="001D47C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14E44F" id="_x0000_s1027" type="#_x0000_t202" style="position:absolute;left:0;text-align:left;margin-left:0;margin-top:18.85pt;width:498pt;height:219.75pt;z-index:2516633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" strokecolor="red">
                <v:textbox>
                  <w:txbxContent>
                    <w:p w14:paraId="05CDC5CC" w14:textId="77777777" w:rsidR="001D47C9" w:rsidRDefault="001D47C9" w:rsidP="001D47C9"/>
                    <w:p w14:paraId="6AEE83C1" w14:textId="6D891628" w:rsidR="00341063" w:rsidRDefault="00341063" w:rsidP="00F15ED7">
                      <w:pPr>
                        <w:tabs>
                          <w:tab w:val="left" w:pos="5580"/>
                        </w:tabs>
                        <w:spacing w:line="480" w:lineRule="auto"/>
                        <w:rPr>
                          <w:color w:val="FF0000"/>
                        </w:rPr>
                      </w:pPr>
                      <w:r>
                        <w:t xml:space="preserve">What does switch 1 (S1) </w:t>
                      </w:r>
                      <w:proofErr w:type="gramStart"/>
                      <w:r>
                        <w:t>do?</w:t>
                      </w:r>
                      <w:r>
                        <w:t>:</w:t>
                      </w:r>
                      <w:proofErr w:type="gramEnd"/>
                      <w:r>
                        <w:tab/>
                      </w:r>
                      <w:r w:rsidRPr="000A5FBF">
                        <w:rPr>
                          <w:color w:val="FF0000"/>
                        </w:rPr>
                        <w:t>______________</w:t>
                      </w:r>
                    </w:p>
                    <w:p w14:paraId="57C30A0E" w14:textId="77C0B7E4" w:rsidR="00B356E1" w:rsidRDefault="00B356E1" w:rsidP="00F15ED7">
                      <w:pPr>
                        <w:tabs>
                          <w:tab w:val="left" w:pos="5580"/>
                        </w:tabs>
                        <w:spacing w:line="480" w:lineRule="auto"/>
                        <w:rPr>
                          <w:color w:val="FF0000"/>
                        </w:rPr>
                      </w:pPr>
                      <w:r>
                        <w:t xml:space="preserve">What does switch </w:t>
                      </w:r>
                      <w:r w:rsidR="006D78EB">
                        <w:t>2</w:t>
                      </w:r>
                      <w:r>
                        <w:t xml:space="preserve"> (S</w:t>
                      </w:r>
                      <w:r w:rsidR="006D78EB">
                        <w:t>2</w:t>
                      </w:r>
                      <w:r>
                        <w:t xml:space="preserve">) </w:t>
                      </w:r>
                      <w:proofErr w:type="gramStart"/>
                      <w:r>
                        <w:t>do?:</w:t>
                      </w:r>
                      <w:proofErr w:type="gramEnd"/>
                      <w:r>
                        <w:tab/>
                      </w:r>
                      <w:r w:rsidRPr="000A5FBF">
                        <w:rPr>
                          <w:color w:val="FF0000"/>
                        </w:rPr>
                        <w:t>______________</w:t>
                      </w:r>
                    </w:p>
                    <w:p w14:paraId="6F9E7F8E" w14:textId="1BDA0335" w:rsidR="00B356E1" w:rsidRDefault="00B356E1" w:rsidP="00F15ED7">
                      <w:pPr>
                        <w:tabs>
                          <w:tab w:val="left" w:pos="5580"/>
                        </w:tabs>
                        <w:spacing w:line="480" w:lineRule="auto"/>
                        <w:rPr>
                          <w:color w:val="FF0000"/>
                        </w:rPr>
                      </w:pPr>
                      <w:r>
                        <w:t xml:space="preserve">What does switch </w:t>
                      </w:r>
                      <w:r w:rsidR="006D78EB">
                        <w:t>3</w:t>
                      </w:r>
                      <w:r>
                        <w:t xml:space="preserve"> (S</w:t>
                      </w:r>
                      <w:r w:rsidR="006D78EB">
                        <w:t>3</w:t>
                      </w:r>
                      <w:r>
                        <w:t xml:space="preserve">) </w:t>
                      </w:r>
                      <w:proofErr w:type="gramStart"/>
                      <w:r>
                        <w:t>do?:</w:t>
                      </w:r>
                      <w:proofErr w:type="gramEnd"/>
                      <w:r>
                        <w:tab/>
                      </w:r>
                      <w:r w:rsidRPr="000A5FBF">
                        <w:rPr>
                          <w:color w:val="FF0000"/>
                        </w:rPr>
                        <w:t>______________</w:t>
                      </w:r>
                    </w:p>
                    <w:p w14:paraId="2E904AA5" w14:textId="7AA44DA9" w:rsidR="00B356E1" w:rsidRDefault="007D2349" w:rsidP="00F15ED7">
                      <w:pPr>
                        <w:tabs>
                          <w:tab w:val="left" w:pos="5580"/>
                        </w:tabs>
                      </w:pPr>
                      <w:r>
                        <w:t>What variable would you change to make the first number shown on the 7-segment digits be ‘1234’?</w:t>
                      </w:r>
                    </w:p>
                    <w:p w14:paraId="046768CD" w14:textId="77777777" w:rsidR="007D2349" w:rsidRDefault="007D2349" w:rsidP="00F15ED7">
                      <w:pPr>
                        <w:tabs>
                          <w:tab w:val="left" w:pos="5580"/>
                        </w:tabs>
                        <w:ind w:firstLine="360"/>
                        <w:rPr>
                          <w:color w:val="FF0000"/>
                        </w:rPr>
                      </w:pPr>
                    </w:p>
                    <w:p w14:paraId="30EB35F9" w14:textId="045322B7" w:rsidR="007D2349" w:rsidRDefault="007D2349" w:rsidP="00F15ED7">
                      <w:pPr>
                        <w:tabs>
                          <w:tab w:val="left" w:pos="5580"/>
                        </w:tabs>
                        <w:ind w:firstLine="360"/>
                      </w:pPr>
                      <w:r w:rsidRPr="000A5FBF">
                        <w:rPr>
                          <w:color w:val="FF0000"/>
                        </w:rPr>
                        <w:t>______________</w:t>
                      </w:r>
                      <w:r>
                        <w:rPr>
                          <w:color w:val="FF0000"/>
                        </w:rPr>
                        <w:t>__________________________________________________________</w:t>
                      </w:r>
                    </w:p>
                    <w:p w14:paraId="7065A029" w14:textId="77777777" w:rsidR="00B356E1" w:rsidRDefault="00B356E1" w:rsidP="00F15ED7">
                      <w:pPr>
                        <w:tabs>
                          <w:tab w:val="left" w:pos="5580"/>
                        </w:tabs>
                      </w:pPr>
                    </w:p>
                    <w:p w14:paraId="4229DA2F" w14:textId="46149DCE" w:rsidR="001D47C9" w:rsidRDefault="00316195" w:rsidP="00F15ED7">
                      <w:pPr>
                        <w:tabs>
                          <w:tab w:val="left" w:pos="5580"/>
                        </w:tabs>
                      </w:pPr>
                      <w:r>
                        <w:t xml:space="preserve">What pin on the </w:t>
                      </w:r>
                      <w:r w:rsidR="006C1401">
                        <w:t xml:space="preserve">chip is tied to the </w:t>
                      </w:r>
                      <w:proofErr w:type="gramStart"/>
                      <w:r w:rsidR="006C1401">
                        <w:t>potentiometer?</w:t>
                      </w:r>
                      <w:r w:rsidR="00F15ED7">
                        <w:t>:</w:t>
                      </w:r>
                      <w:proofErr w:type="gramEnd"/>
                      <w:r w:rsidR="00F15ED7" w:rsidRPr="00F15ED7">
                        <w:t xml:space="preserve"> </w:t>
                      </w:r>
                      <w:r w:rsidR="00F15ED7">
                        <w:tab/>
                      </w:r>
                      <w:r w:rsidR="00F15ED7" w:rsidRPr="000A5FBF">
                        <w:rPr>
                          <w:color w:val="FF0000"/>
                        </w:rPr>
                        <w:t>______________</w:t>
                      </w:r>
                    </w:p>
                    <w:p w14:paraId="5AA403F5" w14:textId="77777777" w:rsidR="001D47C9" w:rsidRDefault="001D47C9" w:rsidP="001D47C9"/>
                    <w:p w14:paraId="6138A166" w14:textId="77777777" w:rsidR="001D47C9" w:rsidRDefault="001D47C9" w:rsidP="001D47C9"/>
                  </w:txbxContent>
                </v:textbox>
                <w10:wrap type="square" anchorx="margin"/>
              </v:shape>
            </w:pict>
          </mc:Fallback>
        </mc:AlternateContent>
      </w:r>
    </w:p>
    <w:p w14:paraId="05112CE5" w14:textId="06A93D80" w:rsidR="004755E4" w:rsidRDefault="004755E4" w:rsidP="001D47C9">
      <w:pPr>
        <w:ind w:left="60"/>
        <w:jc w:val="left"/>
      </w:pPr>
    </w:p>
    <w:p w14:paraId="742BD65F" w14:textId="0323A2D9" w:rsidR="004755E4" w:rsidRDefault="004755E4" w:rsidP="001D47C9">
      <w:pPr>
        <w:ind w:left="60"/>
        <w:jc w:val="left"/>
      </w:pPr>
    </w:p>
    <w:p w14:paraId="7D35F67F" w14:textId="3A0D0010" w:rsidR="004755E4" w:rsidRDefault="004755E4" w:rsidP="004755E4">
      <w:pPr>
        <w:pStyle w:val="Heading2"/>
      </w:pPr>
      <w:r>
        <w:lastRenderedPageBreak/>
        <w:t xml:space="preserve">Extra-Credit </w:t>
      </w:r>
      <w:r w:rsidR="006D78EB">
        <w:t>Opportunities (</w:t>
      </w:r>
      <w:r w:rsidR="00ED7C7A">
        <w:t>5pts for any of the following)</w:t>
      </w:r>
    </w:p>
    <w:p w14:paraId="1A3E55A2" w14:textId="77777777" w:rsidR="004755E4" w:rsidRDefault="004755E4" w:rsidP="004755E4">
      <w:pPr>
        <w:ind w:left="60"/>
        <w:jc w:val="left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0F3E492" wp14:editId="27945616">
                <wp:simplePos x="0" y="0"/>
                <wp:positionH relativeFrom="margin">
                  <wp:align>center</wp:align>
                </wp:positionH>
                <wp:positionV relativeFrom="paragraph">
                  <wp:posOffset>239395</wp:posOffset>
                </wp:positionV>
                <wp:extent cx="6324600" cy="2790825"/>
                <wp:effectExtent l="0" t="0" r="19050" b="28575"/>
                <wp:wrapSquare wrapText="bothSides"/>
                <wp:docPr id="19929823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24600" cy="2790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C12791" w14:textId="02A387B8" w:rsidR="004755E4" w:rsidRPr="005971E6" w:rsidRDefault="0065260E" w:rsidP="00ED7C7A">
                            <w:pPr>
                              <w:pStyle w:val="ListParagraph"/>
                              <w:numPr>
                                <w:ilvl w:val="0"/>
                                <w:numId w:val="19"/>
                              </w:numPr>
                              <w:tabs>
                                <w:tab w:val="left" w:pos="4950"/>
                              </w:tabs>
                            </w:pPr>
                            <w:r>
                              <w:t>In addition to the changing digits</w:t>
                            </w:r>
                            <w:r w:rsidR="00B356E1">
                              <w:t>, there is a serial output terminal stream</w:t>
                            </w:r>
                            <w:r w:rsidR="00B1554B">
                              <w:t xml:space="preserve"> that is reporting status </w:t>
                            </w:r>
                            <w:r w:rsidR="00715A20">
                              <w:t>abut every second or so.  Connect a terminal emulator to this stream (</w:t>
                            </w:r>
                            <w:r w:rsidR="00AB0D16">
                              <w:t xml:space="preserve">Windows: </w:t>
                            </w:r>
                            <w:r w:rsidR="0057680A">
                              <w:t>‘</w:t>
                            </w:r>
                            <w:r w:rsidR="00AB0D16">
                              <w:t>PuTTY</w:t>
                            </w:r>
                            <w:r w:rsidR="0057680A">
                              <w:t>’</w:t>
                            </w:r>
                            <w:r w:rsidR="00AB0D16">
                              <w:t xml:space="preserve">, Mac: </w:t>
                            </w:r>
                            <w:r w:rsidR="0057680A">
                              <w:t>‘screen’) and paste a line from its output.</w:t>
                            </w:r>
                          </w:p>
                          <w:p w14:paraId="0617B58E" w14:textId="77777777" w:rsidR="004755E4" w:rsidRDefault="004755E4" w:rsidP="004755E4"/>
                          <w:p w14:paraId="323AB970" w14:textId="77777777" w:rsidR="006D78EB" w:rsidRDefault="006D78EB" w:rsidP="004755E4"/>
                          <w:p w14:paraId="569CBC36" w14:textId="57CDEC7A" w:rsidR="004755E4" w:rsidRDefault="00ED7C7A" w:rsidP="006D78EB">
                            <w:pPr>
                              <w:ind w:firstLine="360"/>
                            </w:pPr>
                            <w:r w:rsidRPr="000A5FBF">
                              <w:rPr>
                                <w:color w:val="FF0000"/>
                              </w:rPr>
                              <w:t>______________</w:t>
                            </w:r>
                            <w:r>
                              <w:rPr>
                                <w:color w:val="FF0000"/>
                              </w:rPr>
                              <w:t>__________________________________________________________</w:t>
                            </w:r>
                          </w:p>
                          <w:p w14:paraId="55ED433A" w14:textId="77777777" w:rsidR="004755E4" w:rsidRDefault="004755E4" w:rsidP="004755E4"/>
                          <w:p w14:paraId="69555914" w14:textId="77777777" w:rsidR="006D78EB" w:rsidRDefault="006D78EB" w:rsidP="004755E4"/>
                          <w:p w14:paraId="68338E4E" w14:textId="77777777" w:rsidR="006D78EB" w:rsidRDefault="006D78EB" w:rsidP="004755E4"/>
                          <w:p w14:paraId="6DC3C23C" w14:textId="77777777" w:rsidR="006D78EB" w:rsidRDefault="006D78EB" w:rsidP="004755E4"/>
                          <w:p w14:paraId="53C742D5" w14:textId="7AF9723B" w:rsidR="00ED7C7A" w:rsidRPr="005971E6" w:rsidRDefault="00ED7C7A" w:rsidP="00ED7C7A">
                            <w:pPr>
                              <w:pStyle w:val="ListParagraph"/>
                              <w:numPr>
                                <w:ilvl w:val="0"/>
                                <w:numId w:val="19"/>
                              </w:numPr>
                              <w:tabs>
                                <w:tab w:val="left" w:pos="4950"/>
                              </w:tabs>
                            </w:pPr>
                            <w:r>
                              <w:t>What does the potentiometer do in the program?</w:t>
                            </w:r>
                          </w:p>
                          <w:p w14:paraId="0A38D939" w14:textId="77777777" w:rsidR="004755E4" w:rsidRDefault="004755E4" w:rsidP="004755E4"/>
                          <w:p w14:paraId="2871EC56" w14:textId="77777777" w:rsidR="006D78EB" w:rsidRDefault="006D78EB" w:rsidP="004755E4"/>
                          <w:p w14:paraId="09C04C56" w14:textId="77777777" w:rsidR="006D78EB" w:rsidRDefault="006D78EB" w:rsidP="006D78EB">
                            <w:pPr>
                              <w:ind w:firstLine="360"/>
                            </w:pPr>
                            <w:r w:rsidRPr="000A5FBF">
                              <w:rPr>
                                <w:color w:val="FF0000"/>
                              </w:rPr>
                              <w:t>______________</w:t>
                            </w:r>
                            <w:r>
                              <w:rPr>
                                <w:color w:val="FF0000"/>
                              </w:rPr>
                              <w:t>__________________________________________________________</w:t>
                            </w:r>
                          </w:p>
                          <w:p w14:paraId="24CC13BD" w14:textId="77777777" w:rsidR="00ED7C7A" w:rsidRDefault="00ED7C7A" w:rsidP="004755E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F3E492" id="_x0000_s1028" type="#_x0000_t202" style="position:absolute;left:0;text-align:left;margin-left:0;margin-top:18.85pt;width:498pt;height:219.75pt;z-index:2516654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" strokecolor="red">
                <v:textbox>
                  <w:txbxContent>
                    <w:p w14:paraId="4DC12791" w14:textId="02A387B8" w:rsidR="004755E4" w:rsidRPr="005971E6" w:rsidRDefault="0065260E" w:rsidP="00ED7C7A">
                      <w:pPr>
                        <w:pStyle w:val="ListParagraph"/>
                        <w:numPr>
                          <w:ilvl w:val="0"/>
                          <w:numId w:val="19"/>
                        </w:numPr>
                        <w:tabs>
                          <w:tab w:val="left" w:pos="4950"/>
                        </w:tabs>
                      </w:pPr>
                      <w:r>
                        <w:t>In addition to the changing digits</w:t>
                      </w:r>
                      <w:r w:rsidR="00B356E1">
                        <w:t>, there is a serial output terminal stream</w:t>
                      </w:r>
                      <w:r w:rsidR="00B1554B">
                        <w:t xml:space="preserve"> that is reporting status </w:t>
                      </w:r>
                      <w:r w:rsidR="00715A20">
                        <w:t>abut every second or so.  Connect a terminal emulator to this stream (</w:t>
                      </w:r>
                      <w:r w:rsidR="00AB0D16">
                        <w:t xml:space="preserve">Windows: </w:t>
                      </w:r>
                      <w:r w:rsidR="0057680A">
                        <w:t>‘</w:t>
                      </w:r>
                      <w:r w:rsidR="00AB0D16">
                        <w:t>PuTTY</w:t>
                      </w:r>
                      <w:r w:rsidR="0057680A">
                        <w:t>’</w:t>
                      </w:r>
                      <w:r w:rsidR="00AB0D16">
                        <w:t xml:space="preserve">, Mac: </w:t>
                      </w:r>
                      <w:r w:rsidR="0057680A">
                        <w:t>‘screen’) and paste a line from its output.</w:t>
                      </w:r>
                    </w:p>
                    <w:p w14:paraId="0617B58E" w14:textId="77777777" w:rsidR="004755E4" w:rsidRDefault="004755E4" w:rsidP="004755E4"/>
                    <w:p w14:paraId="323AB970" w14:textId="77777777" w:rsidR="006D78EB" w:rsidRDefault="006D78EB" w:rsidP="004755E4"/>
                    <w:p w14:paraId="569CBC36" w14:textId="57CDEC7A" w:rsidR="004755E4" w:rsidRDefault="00ED7C7A" w:rsidP="006D78EB">
                      <w:pPr>
                        <w:ind w:firstLine="360"/>
                      </w:pPr>
                      <w:r w:rsidRPr="000A5FBF">
                        <w:rPr>
                          <w:color w:val="FF0000"/>
                        </w:rPr>
                        <w:t>______________</w:t>
                      </w:r>
                      <w:r>
                        <w:rPr>
                          <w:color w:val="FF0000"/>
                        </w:rPr>
                        <w:t>__________________________________________________________</w:t>
                      </w:r>
                    </w:p>
                    <w:p w14:paraId="55ED433A" w14:textId="77777777" w:rsidR="004755E4" w:rsidRDefault="004755E4" w:rsidP="004755E4"/>
                    <w:p w14:paraId="69555914" w14:textId="77777777" w:rsidR="006D78EB" w:rsidRDefault="006D78EB" w:rsidP="004755E4"/>
                    <w:p w14:paraId="68338E4E" w14:textId="77777777" w:rsidR="006D78EB" w:rsidRDefault="006D78EB" w:rsidP="004755E4"/>
                    <w:p w14:paraId="6DC3C23C" w14:textId="77777777" w:rsidR="006D78EB" w:rsidRDefault="006D78EB" w:rsidP="004755E4"/>
                    <w:p w14:paraId="53C742D5" w14:textId="7AF9723B" w:rsidR="00ED7C7A" w:rsidRPr="005971E6" w:rsidRDefault="00ED7C7A" w:rsidP="00ED7C7A">
                      <w:pPr>
                        <w:pStyle w:val="ListParagraph"/>
                        <w:numPr>
                          <w:ilvl w:val="0"/>
                          <w:numId w:val="19"/>
                        </w:numPr>
                        <w:tabs>
                          <w:tab w:val="left" w:pos="4950"/>
                        </w:tabs>
                      </w:pPr>
                      <w:r>
                        <w:t>What does the potentiometer do in the program?</w:t>
                      </w:r>
                    </w:p>
                    <w:p w14:paraId="0A38D939" w14:textId="77777777" w:rsidR="004755E4" w:rsidRDefault="004755E4" w:rsidP="004755E4"/>
                    <w:p w14:paraId="2871EC56" w14:textId="77777777" w:rsidR="006D78EB" w:rsidRDefault="006D78EB" w:rsidP="004755E4"/>
                    <w:p w14:paraId="09C04C56" w14:textId="77777777" w:rsidR="006D78EB" w:rsidRDefault="006D78EB" w:rsidP="006D78EB">
                      <w:pPr>
                        <w:ind w:firstLine="360"/>
                      </w:pPr>
                      <w:r w:rsidRPr="000A5FBF">
                        <w:rPr>
                          <w:color w:val="FF0000"/>
                        </w:rPr>
                        <w:t>______________</w:t>
                      </w:r>
                      <w:r>
                        <w:rPr>
                          <w:color w:val="FF0000"/>
                        </w:rPr>
                        <w:t>__________________________________________________________</w:t>
                      </w:r>
                    </w:p>
                    <w:p w14:paraId="24CC13BD" w14:textId="77777777" w:rsidR="00ED7C7A" w:rsidRDefault="00ED7C7A" w:rsidP="004755E4"/>
                  </w:txbxContent>
                </v:textbox>
                <w10:wrap type="square" anchorx="margin"/>
              </v:shape>
            </w:pict>
          </mc:Fallback>
        </mc:AlternateContent>
      </w:r>
    </w:p>
    <w:p w14:paraId="6467E61D" w14:textId="77777777" w:rsidR="004755E4" w:rsidRDefault="004755E4" w:rsidP="004755E4">
      <w:pPr>
        <w:ind w:left="60"/>
        <w:jc w:val="left"/>
      </w:pPr>
    </w:p>
    <w:p w14:paraId="3DA001BE" w14:textId="2476D966" w:rsidR="004755E4" w:rsidRDefault="004755E4" w:rsidP="001D47C9">
      <w:pPr>
        <w:ind w:left="60"/>
        <w:jc w:val="left"/>
      </w:pPr>
    </w:p>
    <w:p w14:paraId="0B52816C" w14:textId="1B0BBCB2" w:rsidR="001D47C9" w:rsidRPr="00B73D0D" w:rsidRDefault="001D47C9" w:rsidP="001D47C9">
      <w:pPr>
        <w:ind w:left="60"/>
        <w:jc w:val="left"/>
      </w:pPr>
    </w:p>
    <w:sectPr w:rsidR="001D47C9" w:rsidRPr="00B73D0D" w:rsidSect="00B833EF">
      <w:pgSz w:w="12240" w:h="15840"/>
      <w:pgMar w:top="720" w:right="720" w:bottom="720" w:left="720" w:header="720" w:footer="54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80A5BD" w14:textId="77777777" w:rsidR="00A7043D" w:rsidRDefault="00A7043D" w:rsidP="00722B54">
      <w:r>
        <w:separator/>
      </w:r>
    </w:p>
  </w:endnote>
  <w:endnote w:type="continuationSeparator" w:id="0">
    <w:p w14:paraId="4FC8A529" w14:textId="77777777" w:rsidR="00A7043D" w:rsidRDefault="00A7043D" w:rsidP="00722B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Verdana Pro Cond">
    <w:charset w:val="00"/>
    <w:family w:val="swiss"/>
    <w:pitch w:val="variable"/>
    <w:sig w:usb0="80000287" w:usb1="00000043" w:usb2="00000000" w:usb3="00000000" w:csb0="0000009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92392A" w14:textId="77777777" w:rsidR="00A7043D" w:rsidRDefault="00A7043D" w:rsidP="00722B54">
      <w:r>
        <w:separator/>
      </w:r>
    </w:p>
  </w:footnote>
  <w:footnote w:type="continuationSeparator" w:id="0">
    <w:p w14:paraId="1C0A445D" w14:textId="77777777" w:rsidR="00A7043D" w:rsidRDefault="00A7043D" w:rsidP="00722B5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2B5438"/>
    <w:multiLevelType w:val="hybridMultilevel"/>
    <w:tmpl w:val="FE9688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2935E2"/>
    <w:multiLevelType w:val="hybridMultilevel"/>
    <w:tmpl w:val="A27268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C96028"/>
    <w:multiLevelType w:val="hybridMultilevel"/>
    <w:tmpl w:val="306CED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66290B"/>
    <w:multiLevelType w:val="hybridMultilevel"/>
    <w:tmpl w:val="6402253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BD0C31"/>
    <w:multiLevelType w:val="hybridMultilevel"/>
    <w:tmpl w:val="EC143C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4A7E99"/>
    <w:multiLevelType w:val="hybridMultilevel"/>
    <w:tmpl w:val="F1889E72"/>
    <w:lvl w:ilvl="0" w:tplc="0409000F">
      <w:start w:val="1"/>
      <w:numFmt w:val="decimal"/>
      <w:lvlText w:val="%1."/>
      <w:lvlJc w:val="left"/>
      <w:pPr>
        <w:ind w:left="715" w:hanging="360"/>
      </w:pPr>
    </w:lvl>
    <w:lvl w:ilvl="1" w:tplc="04090019" w:tentative="1">
      <w:start w:val="1"/>
      <w:numFmt w:val="lowerLetter"/>
      <w:lvlText w:val="%2."/>
      <w:lvlJc w:val="left"/>
      <w:pPr>
        <w:ind w:left="1435" w:hanging="360"/>
      </w:pPr>
    </w:lvl>
    <w:lvl w:ilvl="2" w:tplc="0409001B" w:tentative="1">
      <w:start w:val="1"/>
      <w:numFmt w:val="lowerRoman"/>
      <w:lvlText w:val="%3."/>
      <w:lvlJc w:val="right"/>
      <w:pPr>
        <w:ind w:left="2155" w:hanging="180"/>
      </w:pPr>
    </w:lvl>
    <w:lvl w:ilvl="3" w:tplc="0409000F" w:tentative="1">
      <w:start w:val="1"/>
      <w:numFmt w:val="decimal"/>
      <w:lvlText w:val="%4."/>
      <w:lvlJc w:val="left"/>
      <w:pPr>
        <w:ind w:left="2875" w:hanging="360"/>
      </w:pPr>
    </w:lvl>
    <w:lvl w:ilvl="4" w:tplc="04090019" w:tentative="1">
      <w:start w:val="1"/>
      <w:numFmt w:val="lowerLetter"/>
      <w:lvlText w:val="%5."/>
      <w:lvlJc w:val="left"/>
      <w:pPr>
        <w:ind w:left="3595" w:hanging="360"/>
      </w:pPr>
    </w:lvl>
    <w:lvl w:ilvl="5" w:tplc="0409001B" w:tentative="1">
      <w:start w:val="1"/>
      <w:numFmt w:val="lowerRoman"/>
      <w:lvlText w:val="%6."/>
      <w:lvlJc w:val="right"/>
      <w:pPr>
        <w:ind w:left="4315" w:hanging="180"/>
      </w:pPr>
    </w:lvl>
    <w:lvl w:ilvl="6" w:tplc="0409000F" w:tentative="1">
      <w:start w:val="1"/>
      <w:numFmt w:val="decimal"/>
      <w:lvlText w:val="%7."/>
      <w:lvlJc w:val="left"/>
      <w:pPr>
        <w:ind w:left="5035" w:hanging="360"/>
      </w:pPr>
    </w:lvl>
    <w:lvl w:ilvl="7" w:tplc="04090019" w:tentative="1">
      <w:start w:val="1"/>
      <w:numFmt w:val="lowerLetter"/>
      <w:lvlText w:val="%8."/>
      <w:lvlJc w:val="left"/>
      <w:pPr>
        <w:ind w:left="5755" w:hanging="360"/>
      </w:pPr>
    </w:lvl>
    <w:lvl w:ilvl="8" w:tplc="0409001B" w:tentative="1">
      <w:start w:val="1"/>
      <w:numFmt w:val="lowerRoman"/>
      <w:lvlText w:val="%9."/>
      <w:lvlJc w:val="right"/>
      <w:pPr>
        <w:ind w:left="6475" w:hanging="180"/>
      </w:pPr>
    </w:lvl>
  </w:abstractNum>
  <w:abstractNum w:abstractNumId="6" w15:restartNumberingAfterBreak="0">
    <w:nsid w:val="2915380E"/>
    <w:multiLevelType w:val="hybridMultilevel"/>
    <w:tmpl w:val="6AACE2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246167"/>
    <w:multiLevelType w:val="hybridMultilevel"/>
    <w:tmpl w:val="DFA4514E"/>
    <w:lvl w:ilvl="0" w:tplc="0409000F">
      <w:start w:val="1"/>
      <w:numFmt w:val="decimal"/>
      <w:lvlText w:val="%1."/>
      <w:lvlJc w:val="left"/>
      <w:pPr>
        <w:ind w:left="780" w:hanging="360"/>
      </w:pPr>
    </w:lvl>
    <w:lvl w:ilvl="1" w:tplc="04090019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8" w15:restartNumberingAfterBreak="0">
    <w:nsid w:val="2A6469A1"/>
    <w:multiLevelType w:val="hybridMultilevel"/>
    <w:tmpl w:val="44A62B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911EA2"/>
    <w:multiLevelType w:val="hybridMultilevel"/>
    <w:tmpl w:val="F4A26EB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500D1D"/>
    <w:multiLevelType w:val="hybridMultilevel"/>
    <w:tmpl w:val="816471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83D2E3D"/>
    <w:multiLevelType w:val="hybridMultilevel"/>
    <w:tmpl w:val="5296AC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5A2762"/>
    <w:multiLevelType w:val="hybridMultilevel"/>
    <w:tmpl w:val="452AE1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8C28D8"/>
    <w:multiLevelType w:val="hybridMultilevel"/>
    <w:tmpl w:val="21AABE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FA44561"/>
    <w:multiLevelType w:val="hybridMultilevel"/>
    <w:tmpl w:val="F4A26EB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1D8716D"/>
    <w:multiLevelType w:val="hybridMultilevel"/>
    <w:tmpl w:val="663201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0FB1889"/>
    <w:multiLevelType w:val="hybridMultilevel"/>
    <w:tmpl w:val="44A83B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28D6B9B"/>
    <w:multiLevelType w:val="hybridMultilevel"/>
    <w:tmpl w:val="F094DFE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7FE1F86"/>
    <w:multiLevelType w:val="hybridMultilevel"/>
    <w:tmpl w:val="3F7ABE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0505346">
    <w:abstractNumId w:val="3"/>
  </w:num>
  <w:num w:numId="2" w16cid:durableId="981691369">
    <w:abstractNumId w:val="1"/>
  </w:num>
  <w:num w:numId="3" w16cid:durableId="2126658922">
    <w:abstractNumId w:val="12"/>
  </w:num>
  <w:num w:numId="4" w16cid:durableId="1831554265">
    <w:abstractNumId w:val="18"/>
  </w:num>
  <w:num w:numId="5" w16cid:durableId="1473718244">
    <w:abstractNumId w:val="0"/>
  </w:num>
  <w:num w:numId="6" w16cid:durableId="1195533266">
    <w:abstractNumId w:val="8"/>
  </w:num>
  <w:num w:numId="7" w16cid:durableId="1511334429">
    <w:abstractNumId w:val="16"/>
  </w:num>
  <w:num w:numId="8" w16cid:durableId="1304506653">
    <w:abstractNumId w:val="14"/>
  </w:num>
  <w:num w:numId="9" w16cid:durableId="1929078814">
    <w:abstractNumId w:val="9"/>
  </w:num>
  <w:num w:numId="10" w16cid:durableId="1651670442">
    <w:abstractNumId w:val="10"/>
  </w:num>
  <w:num w:numId="11" w16cid:durableId="1851018439">
    <w:abstractNumId w:val="6"/>
  </w:num>
  <w:num w:numId="12" w16cid:durableId="336226868">
    <w:abstractNumId w:val="2"/>
  </w:num>
  <w:num w:numId="13" w16cid:durableId="1113213002">
    <w:abstractNumId w:val="17"/>
  </w:num>
  <w:num w:numId="14" w16cid:durableId="529534897">
    <w:abstractNumId w:val="11"/>
  </w:num>
  <w:num w:numId="15" w16cid:durableId="306669238">
    <w:abstractNumId w:val="5"/>
  </w:num>
  <w:num w:numId="16" w16cid:durableId="738676008">
    <w:abstractNumId w:val="13"/>
  </w:num>
  <w:num w:numId="17" w16cid:durableId="252053514">
    <w:abstractNumId w:val="7"/>
  </w:num>
  <w:num w:numId="18" w16cid:durableId="767966172">
    <w:abstractNumId w:val="4"/>
  </w:num>
  <w:num w:numId="19" w16cid:durableId="188849065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03E1"/>
    <w:rsid w:val="00000F53"/>
    <w:rsid w:val="00006E62"/>
    <w:rsid w:val="00017543"/>
    <w:rsid w:val="000252F2"/>
    <w:rsid w:val="0002552E"/>
    <w:rsid w:val="0003657C"/>
    <w:rsid w:val="00036D65"/>
    <w:rsid w:val="000526F6"/>
    <w:rsid w:val="00060C50"/>
    <w:rsid w:val="000620A7"/>
    <w:rsid w:val="000802D9"/>
    <w:rsid w:val="00082A26"/>
    <w:rsid w:val="00093E9F"/>
    <w:rsid w:val="00096F75"/>
    <w:rsid w:val="000A5FBF"/>
    <w:rsid w:val="000B12A0"/>
    <w:rsid w:val="000B73DB"/>
    <w:rsid w:val="000C3390"/>
    <w:rsid w:val="000C3B54"/>
    <w:rsid w:val="000C5617"/>
    <w:rsid w:val="000D12D0"/>
    <w:rsid w:val="000D1754"/>
    <w:rsid w:val="000D48FC"/>
    <w:rsid w:val="000E0376"/>
    <w:rsid w:val="000E11E9"/>
    <w:rsid w:val="000E4DCF"/>
    <w:rsid w:val="000F05C3"/>
    <w:rsid w:val="000F4514"/>
    <w:rsid w:val="000F535B"/>
    <w:rsid w:val="00103A6E"/>
    <w:rsid w:val="0011394D"/>
    <w:rsid w:val="00114A1D"/>
    <w:rsid w:val="001151E0"/>
    <w:rsid w:val="00122A54"/>
    <w:rsid w:val="00131C9B"/>
    <w:rsid w:val="00133429"/>
    <w:rsid w:val="0013373C"/>
    <w:rsid w:val="00141ACF"/>
    <w:rsid w:val="00144057"/>
    <w:rsid w:val="00156881"/>
    <w:rsid w:val="001574D8"/>
    <w:rsid w:val="00162A45"/>
    <w:rsid w:val="00171459"/>
    <w:rsid w:val="00194E0C"/>
    <w:rsid w:val="0019775A"/>
    <w:rsid w:val="001A0B01"/>
    <w:rsid w:val="001A14AC"/>
    <w:rsid w:val="001B2C8D"/>
    <w:rsid w:val="001C3198"/>
    <w:rsid w:val="001D47C9"/>
    <w:rsid w:val="001D6A56"/>
    <w:rsid w:val="001E03E1"/>
    <w:rsid w:val="001E3079"/>
    <w:rsid w:val="001E46A0"/>
    <w:rsid w:val="001E7314"/>
    <w:rsid w:val="001E78A0"/>
    <w:rsid w:val="001F36EE"/>
    <w:rsid w:val="001F6BDA"/>
    <w:rsid w:val="002031B5"/>
    <w:rsid w:val="00205AD9"/>
    <w:rsid w:val="00213EB1"/>
    <w:rsid w:val="002213F8"/>
    <w:rsid w:val="0022378A"/>
    <w:rsid w:val="00223DC1"/>
    <w:rsid w:val="00226B8E"/>
    <w:rsid w:val="00232DA7"/>
    <w:rsid w:val="00244AF8"/>
    <w:rsid w:val="00252BCE"/>
    <w:rsid w:val="00264BDB"/>
    <w:rsid w:val="00265CA4"/>
    <w:rsid w:val="002703A2"/>
    <w:rsid w:val="00294DC7"/>
    <w:rsid w:val="00294FCD"/>
    <w:rsid w:val="0029640F"/>
    <w:rsid w:val="00297706"/>
    <w:rsid w:val="002A20AF"/>
    <w:rsid w:val="002A2652"/>
    <w:rsid w:val="002B23E3"/>
    <w:rsid w:val="002B4507"/>
    <w:rsid w:val="002B6F81"/>
    <w:rsid w:val="002C63F4"/>
    <w:rsid w:val="002D2487"/>
    <w:rsid w:val="002E3A96"/>
    <w:rsid w:val="002F2B92"/>
    <w:rsid w:val="002F485C"/>
    <w:rsid w:val="003027CE"/>
    <w:rsid w:val="00307D08"/>
    <w:rsid w:val="00312A5C"/>
    <w:rsid w:val="00316195"/>
    <w:rsid w:val="00335D64"/>
    <w:rsid w:val="00341063"/>
    <w:rsid w:val="00341645"/>
    <w:rsid w:val="0035579A"/>
    <w:rsid w:val="00355C29"/>
    <w:rsid w:val="0036010D"/>
    <w:rsid w:val="00370E99"/>
    <w:rsid w:val="00395B50"/>
    <w:rsid w:val="003B1FB2"/>
    <w:rsid w:val="003C3F16"/>
    <w:rsid w:val="003E0263"/>
    <w:rsid w:val="003E3C34"/>
    <w:rsid w:val="003F4899"/>
    <w:rsid w:val="00403EF6"/>
    <w:rsid w:val="00423604"/>
    <w:rsid w:val="00423A80"/>
    <w:rsid w:val="00427FAB"/>
    <w:rsid w:val="0043354D"/>
    <w:rsid w:val="00434295"/>
    <w:rsid w:val="00442316"/>
    <w:rsid w:val="0044509C"/>
    <w:rsid w:val="004528A7"/>
    <w:rsid w:val="00452A67"/>
    <w:rsid w:val="00454566"/>
    <w:rsid w:val="00454E01"/>
    <w:rsid w:val="0045584B"/>
    <w:rsid w:val="00462006"/>
    <w:rsid w:val="00462ECD"/>
    <w:rsid w:val="00464390"/>
    <w:rsid w:val="00467165"/>
    <w:rsid w:val="004755E4"/>
    <w:rsid w:val="00477DC6"/>
    <w:rsid w:val="004A15BD"/>
    <w:rsid w:val="004B2618"/>
    <w:rsid w:val="004B3555"/>
    <w:rsid w:val="004B3AC9"/>
    <w:rsid w:val="004B4DD9"/>
    <w:rsid w:val="004B7834"/>
    <w:rsid w:val="004C2425"/>
    <w:rsid w:val="004C704A"/>
    <w:rsid w:val="004D5F44"/>
    <w:rsid w:val="004E1DBE"/>
    <w:rsid w:val="004E7C47"/>
    <w:rsid w:val="00502373"/>
    <w:rsid w:val="0052033F"/>
    <w:rsid w:val="005248E9"/>
    <w:rsid w:val="00524AD8"/>
    <w:rsid w:val="00526045"/>
    <w:rsid w:val="0053163F"/>
    <w:rsid w:val="0053548F"/>
    <w:rsid w:val="005405D2"/>
    <w:rsid w:val="005417A8"/>
    <w:rsid w:val="00542F7F"/>
    <w:rsid w:val="005437D5"/>
    <w:rsid w:val="00555657"/>
    <w:rsid w:val="005666C2"/>
    <w:rsid w:val="00566AF4"/>
    <w:rsid w:val="0057035E"/>
    <w:rsid w:val="00571D90"/>
    <w:rsid w:val="00573132"/>
    <w:rsid w:val="005742AD"/>
    <w:rsid w:val="0057680A"/>
    <w:rsid w:val="00584D65"/>
    <w:rsid w:val="0059526D"/>
    <w:rsid w:val="005969D7"/>
    <w:rsid w:val="005971E6"/>
    <w:rsid w:val="005A1C45"/>
    <w:rsid w:val="005A6F01"/>
    <w:rsid w:val="005B207D"/>
    <w:rsid w:val="005B5556"/>
    <w:rsid w:val="005B6B6B"/>
    <w:rsid w:val="005C5534"/>
    <w:rsid w:val="005C57D3"/>
    <w:rsid w:val="005E312E"/>
    <w:rsid w:val="005E4B4C"/>
    <w:rsid w:val="005F3348"/>
    <w:rsid w:val="005F46F8"/>
    <w:rsid w:val="005F6890"/>
    <w:rsid w:val="005F7232"/>
    <w:rsid w:val="0060183C"/>
    <w:rsid w:val="006041C6"/>
    <w:rsid w:val="006104AE"/>
    <w:rsid w:val="00615B3F"/>
    <w:rsid w:val="006311F6"/>
    <w:rsid w:val="00631A92"/>
    <w:rsid w:val="00637374"/>
    <w:rsid w:val="00642EB8"/>
    <w:rsid w:val="00652013"/>
    <w:rsid w:val="0065260E"/>
    <w:rsid w:val="00654778"/>
    <w:rsid w:val="00660920"/>
    <w:rsid w:val="00666283"/>
    <w:rsid w:val="006745E1"/>
    <w:rsid w:val="00675CE3"/>
    <w:rsid w:val="006876B7"/>
    <w:rsid w:val="0068792F"/>
    <w:rsid w:val="00692830"/>
    <w:rsid w:val="006C1401"/>
    <w:rsid w:val="006C35D1"/>
    <w:rsid w:val="006C702B"/>
    <w:rsid w:val="006D248F"/>
    <w:rsid w:val="006D78EB"/>
    <w:rsid w:val="006E0A09"/>
    <w:rsid w:val="006E6AD8"/>
    <w:rsid w:val="007131ED"/>
    <w:rsid w:val="00715A20"/>
    <w:rsid w:val="00722B54"/>
    <w:rsid w:val="00731C43"/>
    <w:rsid w:val="007408D0"/>
    <w:rsid w:val="00750CCD"/>
    <w:rsid w:val="00754403"/>
    <w:rsid w:val="00762EEF"/>
    <w:rsid w:val="00764B31"/>
    <w:rsid w:val="00783F85"/>
    <w:rsid w:val="0078473D"/>
    <w:rsid w:val="007857F2"/>
    <w:rsid w:val="007924C9"/>
    <w:rsid w:val="007947AE"/>
    <w:rsid w:val="007B365D"/>
    <w:rsid w:val="007C06C8"/>
    <w:rsid w:val="007C4815"/>
    <w:rsid w:val="007D2349"/>
    <w:rsid w:val="007D2926"/>
    <w:rsid w:val="007D64B8"/>
    <w:rsid w:val="007E5D94"/>
    <w:rsid w:val="007F187D"/>
    <w:rsid w:val="007F43BD"/>
    <w:rsid w:val="007F47B5"/>
    <w:rsid w:val="007F6512"/>
    <w:rsid w:val="008036D5"/>
    <w:rsid w:val="008045B1"/>
    <w:rsid w:val="0081075A"/>
    <w:rsid w:val="00812C50"/>
    <w:rsid w:val="00815EA7"/>
    <w:rsid w:val="008218E0"/>
    <w:rsid w:val="008354BD"/>
    <w:rsid w:val="008445B6"/>
    <w:rsid w:val="00850E49"/>
    <w:rsid w:val="0085402E"/>
    <w:rsid w:val="00856B8C"/>
    <w:rsid w:val="00857F37"/>
    <w:rsid w:val="00863296"/>
    <w:rsid w:val="008668BC"/>
    <w:rsid w:val="00870FE7"/>
    <w:rsid w:val="00874108"/>
    <w:rsid w:val="00875E70"/>
    <w:rsid w:val="00884904"/>
    <w:rsid w:val="0088512D"/>
    <w:rsid w:val="00892F1E"/>
    <w:rsid w:val="00896A7D"/>
    <w:rsid w:val="008A28FB"/>
    <w:rsid w:val="008B2911"/>
    <w:rsid w:val="008B3B6E"/>
    <w:rsid w:val="008B48BD"/>
    <w:rsid w:val="008B68AB"/>
    <w:rsid w:val="008D0A27"/>
    <w:rsid w:val="008D2823"/>
    <w:rsid w:val="008D3101"/>
    <w:rsid w:val="008D33CF"/>
    <w:rsid w:val="008D55C6"/>
    <w:rsid w:val="008E1308"/>
    <w:rsid w:val="008E1737"/>
    <w:rsid w:val="008E687D"/>
    <w:rsid w:val="008E7F1F"/>
    <w:rsid w:val="008F3088"/>
    <w:rsid w:val="00907093"/>
    <w:rsid w:val="00912CC2"/>
    <w:rsid w:val="00914638"/>
    <w:rsid w:val="00914A2D"/>
    <w:rsid w:val="0092315E"/>
    <w:rsid w:val="00924048"/>
    <w:rsid w:val="00925EB8"/>
    <w:rsid w:val="00927BA5"/>
    <w:rsid w:val="009362C0"/>
    <w:rsid w:val="009379EF"/>
    <w:rsid w:val="0095019F"/>
    <w:rsid w:val="009549D9"/>
    <w:rsid w:val="009624ED"/>
    <w:rsid w:val="00963CFA"/>
    <w:rsid w:val="009651CC"/>
    <w:rsid w:val="00965A92"/>
    <w:rsid w:val="00970B56"/>
    <w:rsid w:val="009718CC"/>
    <w:rsid w:val="00975453"/>
    <w:rsid w:val="009779B4"/>
    <w:rsid w:val="009875C9"/>
    <w:rsid w:val="009A04FF"/>
    <w:rsid w:val="009A1AFD"/>
    <w:rsid w:val="009A77C1"/>
    <w:rsid w:val="009B7403"/>
    <w:rsid w:val="009C351D"/>
    <w:rsid w:val="009C4A92"/>
    <w:rsid w:val="009D1E04"/>
    <w:rsid w:val="009F01DC"/>
    <w:rsid w:val="009F1006"/>
    <w:rsid w:val="009F6855"/>
    <w:rsid w:val="00A02605"/>
    <w:rsid w:val="00A1298A"/>
    <w:rsid w:val="00A13C8F"/>
    <w:rsid w:val="00A33958"/>
    <w:rsid w:val="00A42796"/>
    <w:rsid w:val="00A573BA"/>
    <w:rsid w:val="00A574B8"/>
    <w:rsid w:val="00A647D0"/>
    <w:rsid w:val="00A7043D"/>
    <w:rsid w:val="00A71330"/>
    <w:rsid w:val="00A75155"/>
    <w:rsid w:val="00A76B5F"/>
    <w:rsid w:val="00AA33F9"/>
    <w:rsid w:val="00AA5E3A"/>
    <w:rsid w:val="00AB0D16"/>
    <w:rsid w:val="00AB6CA1"/>
    <w:rsid w:val="00AC2A93"/>
    <w:rsid w:val="00AF0CF2"/>
    <w:rsid w:val="00AF5207"/>
    <w:rsid w:val="00AF6732"/>
    <w:rsid w:val="00B018C8"/>
    <w:rsid w:val="00B0543F"/>
    <w:rsid w:val="00B112C6"/>
    <w:rsid w:val="00B14216"/>
    <w:rsid w:val="00B1554B"/>
    <w:rsid w:val="00B1683A"/>
    <w:rsid w:val="00B1688A"/>
    <w:rsid w:val="00B31221"/>
    <w:rsid w:val="00B318E0"/>
    <w:rsid w:val="00B335FF"/>
    <w:rsid w:val="00B356E1"/>
    <w:rsid w:val="00B356EC"/>
    <w:rsid w:val="00B417D3"/>
    <w:rsid w:val="00B462FB"/>
    <w:rsid w:val="00B52967"/>
    <w:rsid w:val="00B631E5"/>
    <w:rsid w:val="00B670C7"/>
    <w:rsid w:val="00B73D0D"/>
    <w:rsid w:val="00B74C35"/>
    <w:rsid w:val="00B833EF"/>
    <w:rsid w:val="00B83D34"/>
    <w:rsid w:val="00B91D45"/>
    <w:rsid w:val="00B94A5D"/>
    <w:rsid w:val="00B96650"/>
    <w:rsid w:val="00BA0839"/>
    <w:rsid w:val="00BA183C"/>
    <w:rsid w:val="00BA6D3B"/>
    <w:rsid w:val="00BB6D17"/>
    <w:rsid w:val="00BD1A8F"/>
    <w:rsid w:val="00BD40F8"/>
    <w:rsid w:val="00BD5A4F"/>
    <w:rsid w:val="00BF2C47"/>
    <w:rsid w:val="00BF5847"/>
    <w:rsid w:val="00C1580E"/>
    <w:rsid w:val="00C257C0"/>
    <w:rsid w:val="00C43013"/>
    <w:rsid w:val="00C5267D"/>
    <w:rsid w:val="00C530BB"/>
    <w:rsid w:val="00C94549"/>
    <w:rsid w:val="00C95FFE"/>
    <w:rsid w:val="00CA2D4D"/>
    <w:rsid w:val="00CB1915"/>
    <w:rsid w:val="00CB3B71"/>
    <w:rsid w:val="00CB4FBB"/>
    <w:rsid w:val="00CC0ECD"/>
    <w:rsid w:val="00CD4BC0"/>
    <w:rsid w:val="00CD78D6"/>
    <w:rsid w:val="00D053F0"/>
    <w:rsid w:val="00D229F3"/>
    <w:rsid w:val="00D255D7"/>
    <w:rsid w:val="00D2755F"/>
    <w:rsid w:val="00D4697E"/>
    <w:rsid w:val="00D50D38"/>
    <w:rsid w:val="00D61B6A"/>
    <w:rsid w:val="00D72EC6"/>
    <w:rsid w:val="00D841C4"/>
    <w:rsid w:val="00D9185B"/>
    <w:rsid w:val="00D93028"/>
    <w:rsid w:val="00D94B97"/>
    <w:rsid w:val="00D95852"/>
    <w:rsid w:val="00DA32BE"/>
    <w:rsid w:val="00DA6C9B"/>
    <w:rsid w:val="00DB065C"/>
    <w:rsid w:val="00DB691E"/>
    <w:rsid w:val="00DD2D56"/>
    <w:rsid w:val="00DE2B1D"/>
    <w:rsid w:val="00DE2D9E"/>
    <w:rsid w:val="00DE41E7"/>
    <w:rsid w:val="00DE5183"/>
    <w:rsid w:val="00DE53DC"/>
    <w:rsid w:val="00E056C4"/>
    <w:rsid w:val="00E077E0"/>
    <w:rsid w:val="00E07E14"/>
    <w:rsid w:val="00E40AAD"/>
    <w:rsid w:val="00E4290A"/>
    <w:rsid w:val="00E432CD"/>
    <w:rsid w:val="00E44789"/>
    <w:rsid w:val="00E50455"/>
    <w:rsid w:val="00E51261"/>
    <w:rsid w:val="00E611D2"/>
    <w:rsid w:val="00E76167"/>
    <w:rsid w:val="00E8634E"/>
    <w:rsid w:val="00E91F79"/>
    <w:rsid w:val="00EA7649"/>
    <w:rsid w:val="00EA7E2F"/>
    <w:rsid w:val="00EC05C5"/>
    <w:rsid w:val="00EC45CF"/>
    <w:rsid w:val="00ED1826"/>
    <w:rsid w:val="00ED2670"/>
    <w:rsid w:val="00ED3EFF"/>
    <w:rsid w:val="00ED5999"/>
    <w:rsid w:val="00ED7C7A"/>
    <w:rsid w:val="00EF14DB"/>
    <w:rsid w:val="00EF6AFD"/>
    <w:rsid w:val="00F05165"/>
    <w:rsid w:val="00F05C87"/>
    <w:rsid w:val="00F15ED7"/>
    <w:rsid w:val="00F21C65"/>
    <w:rsid w:val="00F23D08"/>
    <w:rsid w:val="00F27E88"/>
    <w:rsid w:val="00F31118"/>
    <w:rsid w:val="00F32606"/>
    <w:rsid w:val="00F35D6B"/>
    <w:rsid w:val="00F45C99"/>
    <w:rsid w:val="00F54ECB"/>
    <w:rsid w:val="00F5600F"/>
    <w:rsid w:val="00F757B2"/>
    <w:rsid w:val="00F8593F"/>
    <w:rsid w:val="00F94285"/>
    <w:rsid w:val="00F963BB"/>
    <w:rsid w:val="00F97659"/>
    <w:rsid w:val="00F97BF1"/>
    <w:rsid w:val="00FA1816"/>
    <w:rsid w:val="00FB0160"/>
    <w:rsid w:val="00FB38DB"/>
    <w:rsid w:val="00FD4EC8"/>
    <w:rsid w:val="00FE3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EAF651"/>
  <w15:chartTrackingRefBased/>
  <w15:docId w15:val="{9027FEE0-488B-4FD2-9849-684719BD6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04AE"/>
    <w:pPr>
      <w:spacing w:after="0" w:line="240" w:lineRule="auto"/>
      <w:jc w:val="both"/>
    </w:pPr>
    <w:rPr>
      <w:rFonts w:ascii="Calibri" w:hAnsi="Calibri" w:cs="Times New Roman"/>
      <w:sz w:val="24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2B6F81"/>
    <w:pPr>
      <w:keepNext/>
      <w:keepLines/>
      <w:spacing w:before="120" w:after="12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D5F44"/>
    <w:pPr>
      <w:outlineLvl w:val="1"/>
    </w:pPr>
    <w:rPr>
      <w:rFonts w:ascii="Verdana Pro Cond" w:hAnsi="Verdana Pro Cond"/>
      <w:color w:val="7030A0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6F8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403EF6"/>
    <w:pPr>
      <w:contextualSpacing/>
    </w:pPr>
    <w:rPr>
      <w:rFonts w:ascii="Lucida Sans" w:eastAsiaTheme="majorEastAsia" w:hAnsi="Lucida Sans"/>
      <w:spacing w:val="-10"/>
      <w:kern w:val="28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403EF6"/>
    <w:rPr>
      <w:rFonts w:ascii="Lucida Sans" w:eastAsiaTheme="majorEastAsia" w:hAnsi="Lucida Sans" w:cs="Times New Roman"/>
      <w:spacing w:val="-10"/>
      <w:kern w:val="28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75440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54403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6E6AD8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4D5F44"/>
    <w:rPr>
      <w:rFonts w:ascii="Verdana Pro Cond" w:hAnsi="Verdana Pro Cond" w:cs="Times New Roman"/>
      <w:color w:val="7030A0"/>
      <w:sz w:val="24"/>
      <w:szCs w:val="24"/>
    </w:rPr>
  </w:style>
  <w:style w:type="character" w:styleId="SubtleReference">
    <w:name w:val="Subtle Reference"/>
    <w:aliases w:val="Windows Click"/>
    <w:uiPriority w:val="31"/>
    <w:qFormat/>
    <w:rsid w:val="0085402E"/>
    <w:rPr>
      <w:rFonts w:ascii="Lucida Sans Typewriter" w:hAnsi="Lucida Sans Typewriter"/>
      <w:b/>
      <w:bCs/>
      <w:color w:val="7030A0"/>
      <w:sz w:val="20"/>
      <w:szCs w:val="16"/>
    </w:rPr>
  </w:style>
  <w:style w:type="paragraph" w:styleId="NoSpacing">
    <w:name w:val="No Spacing"/>
    <w:link w:val="NoSpacingChar"/>
    <w:uiPriority w:val="1"/>
    <w:qFormat/>
    <w:rsid w:val="00660920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660920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722B5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22B54"/>
    <w:rPr>
      <w:rFonts w:ascii="Calibri" w:hAnsi="Calibri" w:cs="Times New Roman"/>
      <w:sz w:val="24"/>
      <w:szCs w:val="20"/>
    </w:rPr>
  </w:style>
  <w:style w:type="paragraph" w:styleId="Footer">
    <w:name w:val="footer"/>
    <w:basedOn w:val="Normal"/>
    <w:link w:val="FooterChar"/>
    <w:uiPriority w:val="99"/>
    <w:unhideWhenUsed/>
    <w:rsid w:val="00722B5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22B54"/>
    <w:rPr>
      <w:rFonts w:ascii="Calibri" w:hAnsi="Calibri" w:cs="Times New Roman"/>
      <w:sz w:val="24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722B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965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hyZS2p1tW-g&amp;t=161s&amp;ab_channel=DigiKey" TargetMode="External"/><Relationship Id="rId12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0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www.digikey.com/en/maker/projects/getting-started-with-stm32-introduction-to-stm32cubeide/6a6c60a670c447abb90fd0fd78008697" TargetMode="External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ynn\OneDrive%20-%20BYU-Idaho\All-Classes-Support\ECEN-361\ECEN-361-Lab-Instruction-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ECEN-361-Lab-Instruction-Template</Template>
  <TotalTime>306</TotalTime>
  <Pages>4</Pages>
  <Words>612</Words>
  <Characters>3495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Lynn Watson</dc:creator>
  <cp:keywords/>
  <dc:description/>
  <cp:lastModifiedBy>Watson, Lynn</cp:lastModifiedBy>
  <cp:revision>113</cp:revision>
  <cp:lastPrinted>2023-01-17T02:30:00Z</cp:lastPrinted>
  <dcterms:created xsi:type="dcterms:W3CDTF">2023-08-15T12:14:00Z</dcterms:created>
  <dcterms:modified xsi:type="dcterms:W3CDTF">2023-08-30T20:30:00Z</dcterms:modified>
</cp:coreProperties>
</file>